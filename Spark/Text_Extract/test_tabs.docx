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0E9FE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83D65C1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6756499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0A10B77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D418B74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0BA87CB" w14:textId="1A394BB4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eastAsia="Calibri" w:hAnsi="Roboto"/>
          <w:bCs/>
          <w:noProof/>
          <w:color w:val="1F3864"/>
          <w:spacing w:val="0"/>
          <w:sz w:val="24"/>
          <w:szCs w:val="24"/>
          <w:lang w:val="fr-FR" w:eastAsia="fr-FR"/>
        </w:rPr>
        <w:drawing>
          <wp:inline distT="0" distB="0" distL="0" distR="0" wp14:anchorId="1718274C" wp14:editId="32524BF9">
            <wp:extent cx="5524500" cy="4940300"/>
            <wp:effectExtent l="0" t="0" r="12700" b="12700"/>
            <wp:docPr id="41" name="Image 41" descr="logo-dqe-fl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dqe-fleu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867F6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AB933D0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E059EAF" w14:textId="424E57CF" w:rsidR="00766DD3" w:rsidRPr="00B20CBD" w:rsidRDefault="00766DD3" w:rsidP="00766DD3">
      <w:pPr>
        <w:spacing w:line="240" w:lineRule="auto"/>
        <w:ind w:left="851"/>
        <w:jc w:val="center"/>
        <w:rPr>
          <w:rFonts w:ascii="Roboto" w:hAnsi="Roboto"/>
          <w:b/>
          <w:color w:val="1F3864"/>
          <w:spacing w:val="0"/>
          <w:sz w:val="52"/>
          <w:szCs w:val="52"/>
          <w:lang w:val="fr-FR" w:eastAsia="fr-FR"/>
        </w:rPr>
      </w:pPr>
      <w:r w:rsidRPr="00B20CBD">
        <w:rPr>
          <w:rFonts w:ascii="Roboto" w:hAnsi="Roboto"/>
          <w:b/>
          <w:color w:val="1F3864"/>
          <w:spacing w:val="0"/>
          <w:sz w:val="52"/>
          <w:szCs w:val="52"/>
          <w:lang w:val="fr-FR" w:eastAsia="fr-FR"/>
        </w:rPr>
        <w:t>&lt;</w:t>
      </w:r>
      <w:proofErr w:type="spellStart"/>
      <w:r w:rsidR="00073B6C">
        <w:rPr>
          <w:rFonts w:ascii="Roboto" w:hAnsi="Roboto"/>
          <w:b/>
          <w:color w:val="1F3864"/>
          <w:spacing w:val="0"/>
          <w:sz w:val="52"/>
          <w:szCs w:val="52"/>
          <w:lang w:val="fr-FR" w:eastAsia="fr-FR"/>
        </w:rPr>
        <w:t>Adami</w:t>
      </w:r>
      <w:proofErr w:type="spellEnd"/>
      <w:r w:rsidRPr="00B20CBD">
        <w:rPr>
          <w:rFonts w:ascii="Roboto" w:hAnsi="Roboto"/>
          <w:b/>
          <w:color w:val="1F3864"/>
          <w:spacing w:val="0"/>
          <w:sz w:val="52"/>
          <w:szCs w:val="52"/>
          <w:lang w:val="fr-FR" w:eastAsia="fr-FR"/>
        </w:rPr>
        <w:t>&gt;/Rapport final/&lt;</w:t>
      </w:r>
      <w:proofErr w:type="spellStart"/>
      <w:r w:rsidRPr="00B20CBD">
        <w:rPr>
          <w:rFonts w:ascii="Roboto" w:hAnsi="Roboto"/>
          <w:b/>
          <w:color w:val="1F3864"/>
          <w:spacing w:val="0"/>
          <w:sz w:val="52"/>
          <w:szCs w:val="52"/>
          <w:lang w:val="fr-FR" w:eastAsia="fr-FR"/>
        </w:rPr>
        <w:t>NomProjet</w:t>
      </w:r>
      <w:proofErr w:type="spellEnd"/>
      <w:r w:rsidRPr="00B20CBD">
        <w:rPr>
          <w:rFonts w:ascii="Roboto" w:hAnsi="Roboto"/>
          <w:b/>
          <w:color w:val="1F3864"/>
          <w:spacing w:val="0"/>
          <w:sz w:val="52"/>
          <w:szCs w:val="52"/>
          <w:lang w:val="fr-FR" w:eastAsia="fr-FR"/>
        </w:rPr>
        <w:t>&gt;&lt;Date&gt;</w:t>
      </w:r>
    </w:p>
    <w:p w14:paraId="78A57D88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FCDC210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39AE32A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80985C5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05DA34B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34E4E17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E1673A9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E601A26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7D80908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5DF6108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59A43C0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A260068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EEA5F96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061D41C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Nom du projet :</w:t>
      </w:r>
    </w:p>
    <w:p w14:paraId="04130F1E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Chargé technique DQE :</w:t>
      </w:r>
    </w:p>
    <w:p w14:paraId="6A379650" w14:textId="4E2BA2C0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Client :</w:t>
      </w:r>
      <w:r w:rsidR="00980945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 </w:t>
      </w:r>
      <w:proofErr w:type="spellStart"/>
      <w:r w:rsidR="00980945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Adami</w:t>
      </w:r>
      <w:proofErr w:type="spellEnd"/>
    </w:p>
    <w:p w14:paraId="718E5F8A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Contact Client :</w:t>
      </w:r>
    </w:p>
    <w:p w14:paraId="7DF42139" w14:textId="30A83334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Date :</w:t>
      </w:r>
      <w:r w:rsidR="00980945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 06/02/2018</w:t>
      </w:r>
    </w:p>
    <w:p w14:paraId="0645062A" w14:textId="7AB696CC" w:rsidR="00073B6C" w:rsidRDefault="00073B6C" w:rsidP="00073B6C">
      <w:pPr>
        <w:rPr>
          <w:rFonts w:ascii="Arial" w:hAnsi="Arial"/>
          <w:spacing w:val="0"/>
          <w:sz w:val="20"/>
          <w:szCs w:val="20"/>
          <w:lang w:val="fr-FR"/>
        </w:rPr>
      </w:pP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              </w:t>
      </w:r>
      <w:r w:rsidR="00766DD3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URL :</w:t>
      </w:r>
      <w:r w:rsidRPr="00073B6C">
        <w:t xml:space="preserve"> </w:t>
      </w:r>
      <w:hyperlink r:id="rId8" w:anchor="/mes-demarches/nouvelle/COO" w:history="1">
        <w:r>
          <w:rPr>
            <w:rStyle w:val="Lienhypertexte"/>
          </w:rPr>
          <w:t>https://devartistes.adami.fr/compte/#/mes-demarches/nouvelle/COO</w:t>
        </w:r>
      </w:hyperlink>
    </w:p>
    <w:p w14:paraId="19AB7DB9" w14:textId="77777777" w:rsidR="00766DD3" w:rsidRPr="00B20CBD" w:rsidRDefault="00766DD3" w:rsidP="00766DD3">
      <w:pPr>
        <w:spacing w:line="240" w:lineRule="auto"/>
        <w:ind w:left="851"/>
        <w:jc w:val="both"/>
        <w:outlineLvl w:val="0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302D8FA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F4AE68D" w14:textId="77777777" w:rsidR="00766DD3" w:rsidRPr="00B20CBD" w:rsidRDefault="00766DD3" w:rsidP="00766DD3">
      <w:pPr>
        <w:spacing w:line="240" w:lineRule="auto"/>
        <w:ind w:left="851"/>
        <w:jc w:val="both"/>
        <w:outlineLvl w:val="0"/>
        <w:rPr>
          <w:rFonts w:ascii="Roboto" w:hAnsi="Roboto"/>
          <w:b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b/>
          <w:color w:val="1F3864"/>
          <w:spacing w:val="0"/>
          <w:sz w:val="24"/>
          <w:szCs w:val="24"/>
          <w:lang w:val="fr-FR" w:eastAsia="fr-FR"/>
        </w:rPr>
        <w:t>Recette interne et Validation</w:t>
      </w: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5"/>
        <w:gridCol w:w="2417"/>
        <w:gridCol w:w="2446"/>
        <w:gridCol w:w="2514"/>
      </w:tblGrid>
      <w:tr w:rsidR="00766DD3" w:rsidRPr="00B20CBD" w14:paraId="35C6D73A" w14:textId="77777777" w:rsidTr="006831DB">
        <w:tc>
          <w:tcPr>
            <w:tcW w:w="2455" w:type="dxa"/>
            <w:shd w:val="clear" w:color="auto" w:fill="auto"/>
          </w:tcPr>
          <w:p w14:paraId="777BB976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proofErr w:type="spellStart"/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Reviewer</w:t>
            </w:r>
            <w:proofErr w:type="spellEnd"/>
          </w:p>
        </w:tc>
        <w:tc>
          <w:tcPr>
            <w:tcW w:w="2417" w:type="dxa"/>
            <w:shd w:val="clear" w:color="auto" w:fill="auto"/>
          </w:tcPr>
          <w:p w14:paraId="6086E903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Date</w:t>
            </w:r>
          </w:p>
        </w:tc>
        <w:tc>
          <w:tcPr>
            <w:tcW w:w="2446" w:type="dxa"/>
            <w:shd w:val="clear" w:color="auto" w:fill="auto"/>
          </w:tcPr>
          <w:p w14:paraId="32A60FC0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Auteur</w:t>
            </w:r>
          </w:p>
        </w:tc>
        <w:tc>
          <w:tcPr>
            <w:tcW w:w="2514" w:type="dxa"/>
            <w:shd w:val="clear" w:color="auto" w:fill="auto"/>
          </w:tcPr>
          <w:p w14:paraId="27B715AA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Changement</w:t>
            </w:r>
          </w:p>
        </w:tc>
      </w:tr>
      <w:tr w:rsidR="00766DD3" w:rsidRPr="00B20CBD" w14:paraId="7E944F52" w14:textId="77777777" w:rsidTr="006831DB">
        <w:tc>
          <w:tcPr>
            <w:tcW w:w="2455" w:type="dxa"/>
            <w:shd w:val="clear" w:color="auto" w:fill="auto"/>
          </w:tcPr>
          <w:p w14:paraId="283B95F4" w14:textId="2346DD15" w:rsidR="00766DD3" w:rsidRPr="00B20CBD" w:rsidRDefault="00766DD3" w:rsidP="00073B6C">
            <w:pPr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417" w:type="dxa"/>
            <w:shd w:val="clear" w:color="auto" w:fill="auto"/>
          </w:tcPr>
          <w:p w14:paraId="10F468DE" w14:textId="02EEEEAC" w:rsidR="00766DD3" w:rsidRPr="00B20CBD" w:rsidRDefault="00073B6C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06/02/2018</w:t>
            </w:r>
          </w:p>
        </w:tc>
        <w:tc>
          <w:tcPr>
            <w:tcW w:w="2446" w:type="dxa"/>
            <w:shd w:val="clear" w:color="auto" w:fill="auto"/>
          </w:tcPr>
          <w:p w14:paraId="0B67BB1C" w14:textId="061DA09C" w:rsidR="00766DD3" w:rsidRPr="00B20CBD" w:rsidRDefault="00073B6C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C.S</w:t>
            </w:r>
          </w:p>
        </w:tc>
        <w:tc>
          <w:tcPr>
            <w:tcW w:w="2514" w:type="dxa"/>
            <w:shd w:val="clear" w:color="auto" w:fill="auto"/>
          </w:tcPr>
          <w:p w14:paraId="2581C5F7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</w:tr>
      <w:tr w:rsidR="00766DD3" w:rsidRPr="00B20CBD" w14:paraId="5BEEDE62" w14:textId="77777777" w:rsidTr="006831DB">
        <w:tc>
          <w:tcPr>
            <w:tcW w:w="2455" w:type="dxa"/>
            <w:shd w:val="clear" w:color="auto" w:fill="auto"/>
          </w:tcPr>
          <w:p w14:paraId="1AB3FEA4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417" w:type="dxa"/>
            <w:shd w:val="clear" w:color="auto" w:fill="auto"/>
          </w:tcPr>
          <w:p w14:paraId="063CAB2E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446" w:type="dxa"/>
            <w:shd w:val="clear" w:color="auto" w:fill="auto"/>
          </w:tcPr>
          <w:p w14:paraId="607FAFC4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514" w:type="dxa"/>
            <w:shd w:val="clear" w:color="auto" w:fill="auto"/>
          </w:tcPr>
          <w:p w14:paraId="1D86EAEA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</w:tr>
      <w:tr w:rsidR="00766DD3" w:rsidRPr="00B20CBD" w14:paraId="6EE224F4" w14:textId="77777777" w:rsidTr="006831DB">
        <w:tc>
          <w:tcPr>
            <w:tcW w:w="2455" w:type="dxa"/>
            <w:shd w:val="clear" w:color="auto" w:fill="auto"/>
          </w:tcPr>
          <w:p w14:paraId="75D64B76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417" w:type="dxa"/>
            <w:shd w:val="clear" w:color="auto" w:fill="auto"/>
          </w:tcPr>
          <w:p w14:paraId="3919E35B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446" w:type="dxa"/>
            <w:shd w:val="clear" w:color="auto" w:fill="auto"/>
          </w:tcPr>
          <w:p w14:paraId="3133ECB5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514" w:type="dxa"/>
            <w:shd w:val="clear" w:color="auto" w:fill="auto"/>
          </w:tcPr>
          <w:p w14:paraId="300C9CA5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</w:tr>
    </w:tbl>
    <w:p w14:paraId="74B09BA0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b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b/>
          <w:color w:val="1F3864"/>
          <w:spacing w:val="0"/>
          <w:sz w:val="24"/>
          <w:szCs w:val="24"/>
          <w:lang w:val="fr-FR" w:eastAsia="fr-FR"/>
        </w:rPr>
        <w:t>Historique des versions</w:t>
      </w: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8"/>
        <w:gridCol w:w="2529"/>
        <w:gridCol w:w="2543"/>
        <w:gridCol w:w="2576"/>
      </w:tblGrid>
      <w:tr w:rsidR="00766DD3" w:rsidRPr="00B20CBD" w14:paraId="3AED5BAF" w14:textId="77777777" w:rsidTr="006831DB">
        <w:tc>
          <w:tcPr>
            <w:tcW w:w="2651" w:type="dxa"/>
            <w:shd w:val="clear" w:color="auto" w:fill="auto"/>
          </w:tcPr>
          <w:p w14:paraId="364F340C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Version</w:t>
            </w:r>
          </w:p>
        </w:tc>
        <w:tc>
          <w:tcPr>
            <w:tcW w:w="2652" w:type="dxa"/>
            <w:shd w:val="clear" w:color="auto" w:fill="auto"/>
          </w:tcPr>
          <w:p w14:paraId="178C91FE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Date</w:t>
            </w:r>
          </w:p>
        </w:tc>
        <w:tc>
          <w:tcPr>
            <w:tcW w:w="2652" w:type="dxa"/>
            <w:shd w:val="clear" w:color="auto" w:fill="auto"/>
          </w:tcPr>
          <w:p w14:paraId="06C98AC1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Auteur</w:t>
            </w:r>
          </w:p>
        </w:tc>
        <w:tc>
          <w:tcPr>
            <w:tcW w:w="2652" w:type="dxa"/>
            <w:shd w:val="clear" w:color="auto" w:fill="auto"/>
          </w:tcPr>
          <w:p w14:paraId="7CDCBA8B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Changement</w:t>
            </w:r>
          </w:p>
        </w:tc>
      </w:tr>
      <w:tr w:rsidR="00766DD3" w:rsidRPr="00B20CBD" w14:paraId="70811178" w14:textId="77777777" w:rsidTr="006831DB">
        <w:tc>
          <w:tcPr>
            <w:tcW w:w="2651" w:type="dxa"/>
            <w:shd w:val="clear" w:color="auto" w:fill="auto"/>
          </w:tcPr>
          <w:p w14:paraId="3EE325B6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652" w:type="dxa"/>
            <w:shd w:val="clear" w:color="auto" w:fill="auto"/>
          </w:tcPr>
          <w:p w14:paraId="2B2A887E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652" w:type="dxa"/>
            <w:shd w:val="clear" w:color="auto" w:fill="auto"/>
          </w:tcPr>
          <w:p w14:paraId="19C3074B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652" w:type="dxa"/>
            <w:shd w:val="clear" w:color="auto" w:fill="auto"/>
          </w:tcPr>
          <w:p w14:paraId="69FB8097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</w:tr>
      <w:tr w:rsidR="00766DD3" w:rsidRPr="00B20CBD" w14:paraId="53E2D7C2" w14:textId="77777777" w:rsidTr="006831DB">
        <w:tc>
          <w:tcPr>
            <w:tcW w:w="2651" w:type="dxa"/>
            <w:shd w:val="clear" w:color="auto" w:fill="auto"/>
          </w:tcPr>
          <w:p w14:paraId="22882906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652" w:type="dxa"/>
            <w:shd w:val="clear" w:color="auto" w:fill="auto"/>
          </w:tcPr>
          <w:p w14:paraId="5C9A8B8B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652" w:type="dxa"/>
            <w:shd w:val="clear" w:color="auto" w:fill="auto"/>
          </w:tcPr>
          <w:p w14:paraId="2FE82E76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652" w:type="dxa"/>
            <w:shd w:val="clear" w:color="auto" w:fill="auto"/>
          </w:tcPr>
          <w:p w14:paraId="794B2BF9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</w:tr>
      <w:tr w:rsidR="00766DD3" w:rsidRPr="00B20CBD" w14:paraId="44E7712E" w14:textId="77777777" w:rsidTr="006831DB">
        <w:tc>
          <w:tcPr>
            <w:tcW w:w="2651" w:type="dxa"/>
            <w:shd w:val="clear" w:color="auto" w:fill="auto"/>
          </w:tcPr>
          <w:p w14:paraId="407C0152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652" w:type="dxa"/>
            <w:shd w:val="clear" w:color="auto" w:fill="auto"/>
          </w:tcPr>
          <w:p w14:paraId="704B8A71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652" w:type="dxa"/>
            <w:shd w:val="clear" w:color="auto" w:fill="auto"/>
          </w:tcPr>
          <w:p w14:paraId="1D0B0139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  <w:tc>
          <w:tcPr>
            <w:tcW w:w="2652" w:type="dxa"/>
            <w:shd w:val="clear" w:color="auto" w:fill="auto"/>
          </w:tcPr>
          <w:p w14:paraId="4A3A9809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</w:tr>
    </w:tbl>
    <w:p w14:paraId="7DEDB85D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3C6D301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D9993B9" w14:textId="77777777" w:rsidR="00766DD3" w:rsidRPr="00BC5B4F" w:rsidRDefault="00766DD3" w:rsidP="00766DD3">
      <w:pPr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C5B4F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L’INTEGRATION DE NOS SOLUTIONS DANS VOTRE SYSTEME D’INFORMATION PERMET LA QUALIFICATION DE VOS DONNEES CONFORMEMENT A VOTRE DEMANDE.  DE MANIERE GENERALE, NOUS PRECONISONS FORTEMENT DE NE PAS BLOQUER LA SAISIE LIBRE DE DONNEES CLIENTS DANS VOS FORMULAIRES. A DEFAUT DE RESPECT DE CETTE PRECONISATION, NOUS NE SERONS EN MESURE DE REPONDRE FAVORABLEMENT A AUCUNE DEMANDE DE CONTRE PARTIE EVENTUELLE.</w:t>
      </w:r>
    </w:p>
    <w:p w14:paraId="27C4E930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832AD21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2310036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bookmarkStart w:id="0" w:name="_GoBack"/>
      <w:bookmarkEnd w:id="0"/>
    </w:p>
    <w:p w14:paraId="168FB5F7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24474FD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748C07D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D0D462F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14A83EC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2B3982D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EE1CCF7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781042D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B89E573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43441FA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3D3B516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BD6FFB5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21CA01E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F375ECF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A3D2914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75DC419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338D922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6EED653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3A11A59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CE1FC78" w14:textId="77777777" w:rsidR="00766DD3" w:rsidRPr="00B20CBD" w:rsidRDefault="00766DD3" w:rsidP="00766DD3">
      <w:pPr>
        <w:spacing w:line="240" w:lineRule="auto"/>
        <w:ind w:left="851"/>
        <w:jc w:val="center"/>
        <w:outlineLvl w:val="0"/>
        <w:rPr>
          <w:rFonts w:ascii="Roboto" w:hAnsi="Roboto"/>
          <w:b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b/>
          <w:color w:val="1F3864"/>
          <w:spacing w:val="0"/>
          <w:sz w:val="24"/>
          <w:szCs w:val="24"/>
          <w:lang w:val="fr-FR" w:eastAsia="fr-FR"/>
        </w:rPr>
        <w:t>RNVP</w:t>
      </w:r>
    </w:p>
    <w:p w14:paraId="349F742A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43850BD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7"/>
        <w:gridCol w:w="5089"/>
      </w:tblGrid>
      <w:tr w:rsidR="00766DD3" w:rsidRPr="00B20CBD" w14:paraId="006525C6" w14:textId="77777777" w:rsidTr="006831DB">
        <w:tc>
          <w:tcPr>
            <w:tcW w:w="5303" w:type="dxa"/>
            <w:shd w:val="clear" w:color="auto" w:fill="auto"/>
          </w:tcPr>
          <w:p w14:paraId="5F7E4890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Elément à vérifier</w:t>
            </w:r>
          </w:p>
        </w:tc>
        <w:tc>
          <w:tcPr>
            <w:tcW w:w="5304" w:type="dxa"/>
            <w:shd w:val="clear" w:color="auto" w:fill="auto"/>
          </w:tcPr>
          <w:p w14:paraId="0AB2975B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OK/KO</w:t>
            </w:r>
          </w:p>
        </w:tc>
      </w:tr>
      <w:tr w:rsidR="00766DD3" w:rsidRPr="00B20CBD" w14:paraId="20F819D4" w14:textId="77777777" w:rsidTr="006831DB">
        <w:tc>
          <w:tcPr>
            <w:tcW w:w="5303" w:type="dxa"/>
            <w:shd w:val="clear" w:color="auto" w:fill="auto"/>
          </w:tcPr>
          <w:p w14:paraId="4366DABF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Présence d’une liste déroulante de choix de pays ou pays inscrit en dur si un seul pays.</w:t>
            </w:r>
          </w:p>
        </w:tc>
        <w:tc>
          <w:tcPr>
            <w:tcW w:w="5304" w:type="dxa"/>
            <w:shd w:val="clear" w:color="auto" w:fill="auto"/>
          </w:tcPr>
          <w:p w14:paraId="5BE2A59B" w14:textId="6D3F5591" w:rsidR="00766DD3" w:rsidRPr="00B20CBD" w:rsidRDefault="00980945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OK</w:t>
            </w:r>
          </w:p>
        </w:tc>
      </w:tr>
      <w:tr w:rsidR="00766DD3" w:rsidRPr="00B20CBD" w14:paraId="53A37D4E" w14:textId="77777777" w:rsidTr="006831DB">
        <w:tc>
          <w:tcPr>
            <w:tcW w:w="5303" w:type="dxa"/>
            <w:shd w:val="clear" w:color="auto" w:fill="auto"/>
          </w:tcPr>
          <w:p w14:paraId="6903B0C8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Vérification que le con</w:t>
            </w:r>
            <w:r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trôle d’adresse non réalisé ne</w:t>
            </w: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 xml:space="preserve"> bloque pas le formulaire.</w:t>
            </w:r>
          </w:p>
        </w:tc>
        <w:tc>
          <w:tcPr>
            <w:tcW w:w="5304" w:type="dxa"/>
            <w:shd w:val="clear" w:color="auto" w:fill="auto"/>
          </w:tcPr>
          <w:p w14:paraId="4DA1CF88" w14:textId="6B4C056D" w:rsidR="00766DD3" w:rsidRPr="00B20CBD" w:rsidRDefault="000700EA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KO</w:t>
            </w:r>
          </w:p>
        </w:tc>
      </w:tr>
    </w:tbl>
    <w:p w14:paraId="420AFE90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AD4C35D" w14:textId="77777777" w:rsidR="00766DD3" w:rsidRPr="00B20CBD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F579397" w14:textId="77777777" w:rsidR="00766DD3" w:rsidRPr="00B20CBD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DC5C24D" w14:textId="77777777" w:rsidR="00766DD3" w:rsidRPr="00B20CBD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9702" w:type="dxa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51"/>
        <w:gridCol w:w="4851"/>
      </w:tblGrid>
      <w:tr w:rsidR="00766DD3" w:rsidRPr="00985BC2" w14:paraId="13725C50" w14:textId="77777777" w:rsidTr="006831DB">
        <w:trPr>
          <w:trHeight w:val="384"/>
        </w:trPr>
        <w:tc>
          <w:tcPr>
            <w:tcW w:w="4851" w:type="dxa"/>
            <w:shd w:val="clear" w:color="auto" w:fill="auto"/>
          </w:tcPr>
          <w:p w14:paraId="34F9D45A" w14:textId="77777777" w:rsidR="00766DD3" w:rsidRPr="00985BC2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  <w:t>Remarques</w:t>
            </w:r>
            <w:r w:rsidRPr="00985BC2"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  <w:t xml:space="preserve"> DQE</w:t>
            </w:r>
          </w:p>
        </w:tc>
        <w:tc>
          <w:tcPr>
            <w:tcW w:w="4851" w:type="dxa"/>
            <w:shd w:val="clear" w:color="auto" w:fill="auto"/>
          </w:tcPr>
          <w:p w14:paraId="6F54634C" w14:textId="77777777" w:rsidR="00766DD3" w:rsidRPr="00985BC2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  <w:t>Remarques</w:t>
            </w:r>
            <w:r w:rsidRPr="00985BC2"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  <w:t xml:space="preserve"> client</w:t>
            </w:r>
          </w:p>
        </w:tc>
      </w:tr>
      <w:tr w:rsidR="00766DD3" w:rsidRPr="00985BC2" w14:paraId="58082F9C" w14:textId="77777777" w:rsidTr="006831DB">
        <w:trPr>
          <w:trHeight w:val="5760"/>
        </w:trPr>
        <w:tc>
          <w:tcPr>
            <w:tcW w:w="4851" w:type="dxa"/>
            <w:shd w:val="clear" w:color="auto" w:fill="auto"/>
          </w:tcPr>
          <w:p w14:paraId="254C2CBA" w14:textId="77777777" w:rsidR="00766DD3" w:rsidRPr="00985BC2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</w:pPr>
          </w:p>
        </w:tc>
        <w:tc>
          <w:tcPr>
            <w:tcW w:w="4851" w:type="dxa"/>
            <w:shd w:val="clear" w:color="auto" w:fill="auto"/>
          </w:tcPr>
          <w:p w14:paraId="765C8FDE" w14:textId="77777777" w:rsidR="00766DD3" w:rsidRPr="00985BC2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</w:pPr>
          </w:p>
        </w:tc>
      </w:tr>
    </w:tbl>
    <w:p w14:paraId="16BBD187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67CAD43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80FB084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CF3953E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7B12478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1D0EB3A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6DD15E4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A9DB58E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F4AC774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2D26FD3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E18E4D1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C0F06BB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78227D9" w14:textId="77777777" w:rsidR="00766DD3" w:rsidRDefault="00766DD3" w:rsidP="00766DD3">
      <w:pPr>
        <w:spacing w:line="240" w:lineRule="auto"/>
        <w:ind w:left="851"/>
        <w:jc w:val="center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F41F315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017395B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60031E5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087163B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608E383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96C889C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3C1A4D6" w14:textId="13C293EC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AB17B0F" w14:textId="75CABC5F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DA9851D" w14:textId="6B64AC6F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89B2619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431147D3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08FD5315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7968EF8B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49BA9A10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16B52750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3EB1F730" w14:textId="007ABA1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7F41C1CB" w14:textId="77777777" w:rsidR="00A501C8" w:rsidRDefault="00A501C8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4C64BF15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50036FE1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2EE7F01E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29C59659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C25AF26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CBCFDF9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9682A00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DA455A5" w14:textId="501B1F4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B8BC55A" w14:textId="7C1EF05F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BF0BE31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47648B8" w14:textId="18B486DB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0A6332F" w14:textId="630671AE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94417BA" w14:textId="77777777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765E174" w14:textId="144EE32F" w:rsidR="00766DD3" w:rsidRDefault="00766DD3" w:rsidP="00766DD3">
      <w:pPr>
        <w:spacing w:line="240" w:lineRule="auto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16E46C9" w14:textId="6E9E5626" w:rsidR="00A501C8" w:rsidRDefault="00A501C8" w:rsidP="00766DD3">
      <w:pPr>
        <w:spacing w:line="240" w:lineRule="auto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B5BD46F" w14:textId="1CF17E11" w:rsidR="00A501C8" w:rsidRDefault="00A501C8" w:rsidP="00766DD3">
      <w:pPr>
        <w:spacing w:line="240" w:lineRule="auto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77E208C" w14:textId="77777777" w:rsidR="00A501C8" w:rsidRDefault="00A501C8" w:rsidP="00766DD3">
      <w:pPr>
        <w:spacing w:line="240" w:lineRule="auto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A86CB92" w14:textId="77777777" w:rsidR="00766DD3" w:rsidRDefault="00766DD3" w:rsidP="00766DD3">
      <w:pPr>
        <w:spacing w:line="240" w:lineRule="auto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98F55A1" w14:textId="77777777" w:rsidR="00766DD3" w:rsidRPr="00B20CBD" w:rsidRDefault="00766DD3" w:rsidP="00766DD3">
      <w:pPr>
        <w:spacing w:line="240" w:lineRule="auto"/>
        <w:ind w:left="851"/>
        <w:jc w:val="center"/>
        <w:outlineLvl w:val="0"/>
        <w:rPr>
          <w:rFonts w:ascii="Roboto" w:hAnsi="Roboto"/>
          <w:b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b/>
          <w:color w:val="1F3864"/>
          <w:spacing w:val="0"/>
          <w:sz w:val="24"/>
          <w:szCs w:val="24"/>
          <w:lang w:val="fr-FR" w:eastAsia="fr-FR"/>
        </w:rPr>
        <w:t xml:space="preserve">Pour le mode </w:t>
      </w:r>
      <w:proofErr w:type="spellStart"/>
      <w:r w:rsidRPr="00B20CBD">
        <w:rPr>
          <w:rFonts w:ascii="Roboto" w:hAnsi="Roboto"/>
          <w:b/>
          <w:color w:val="1F3864"/>
          <w:spacing w:val="0"/>
          <w:sz w:val="24"/>
          <w:szCs w:val="24"/>
          <w:lang w:val="fr-FR" w:eastAsia="fr-FR"/>
        </w:rPr>
        <w:t>Singleline</w:t>
      </w:r>
      <w:proofErr w:type="spellEnd"/>
    </w:p>
    <w:p w14:paraId="5AD4BF01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EB06813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La saisie d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u</w:t>
      </w: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 numéro et 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de </w:t>
      </w: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quelques caractères du mot directeur affiche une liste d’adresse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s</w:t>
      </w: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 avec la mise en gras des caractères saisis</w:t>
      </w:r>
    </w:p>
    <w:p w14:paraId="40956B28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F3CB798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84"/>
        <w:gridCol w:w="4548"/>
      </w:tblGrid>
      <w:tr w:rsidR="00766DD3" w:rsidRPr="00B20CBD" w14:paraId="22D0F911" w14:textId="77777777" w:rsidTr="006831DB">
        <w:tc>
          <w:tcPr>
            <w:tcW w:w="5284" w:type="dxa"/>
            <w:shd w:val="clear" w:color="auto" w:fill="auto"/>
          </w:tcPr>
          <w:p w14:paraId="175C28CC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Exemple DQE</w:t>
            </w:r>
          </w:p>
        </w:tc>
        <w:tc>
          <w:tcPr>
            <w:tcW w:w="4548" w:type="dxa"/>
            <w:shd w:val="clear" w:color="auto" w:fill="auto"/>
          </w:tcPr>
          <w:p w14:paraId="4595E723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Capture d’écran client</w:t>
            </w:r>
          </w:p>
        </w:tc>
      </w:tr>
      <w:tr w:rsidR="00766DD3" w:rsidRPr="00B20CBD" w14:paraId="175760FD" w14:textId="77777777" w:rsidTr="006831DB">
        <w:tc>
          <w:tcPr>
            <w:tcW w:w="5284" w:type="dxa"/>
            <w:shd w:val="clear" w:color="auto" w:fill="auto"/>
          </w:tcPr>
          <w:p w14:paraId="45EFC25D" w14:textId="15B103C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noProof/>
                <w:color w:val="1F3864"/>
                <w:lang w:val="fr-FR" w:eastAsia="fr-FR"/>
              </w:rPr>
              <w:lastRenderedPageBreak/>
              <w:drawing>
                <wp:inline distT="0" distB="0" distL="0" distR="0" wp14:anchorId="450285F1" wp14:editId="3E1A6567">
                  <wp:extent cx="3162300" cy="1854200"/>
                  <wp:effectExtent l="0" t="0" r="1270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60" t="61214" r="30260" b="185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8" w:type="dxa"/>
            <w:shd w:val="clear" w:color="auto" w:fill="auto"/>
          </w:tcPr>
          <w:p w14:paraId="1A0044AD" w14:textId="681A607F" w:rsidR="00766DD3" w:rsidRPr="00B20CBD" w:rsidRDefault="000700EA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pacing w:val="0"/>
                <w:sz w:val="24"/>
                <w:szCs w:val="24"/>
                <w:lang w:val="fr-FR" w:eastAsia="fr-FR"/>
              </w:rPr>
              <w:drawing>
                <wp:inline distT="0" distB="0" distL="0" distR="0" wp14:anchorId="56F4C3B3" wp14:editId="19CD1FA5">
                  <wp:extent cx="2524125" cy="2867025"/>
                  <wp:effectExtent l="0" t="0" r="9525" b="952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aptur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94" cy="286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308FF9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80FF090" w14:textId="6D43BE20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Commentaire DQE : Nécessite une nouvelle intégration pour optimiser le 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parcours</w:t>
      </w: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 utilisateur</w:t>
      </w:r>
    </w:p>
    <w:p w14:paraId="168CAB7E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D9BB8E5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A1104E7" w14:textId="77777777" w:rsidR="00766DD3" w:rsidRPr="00B20CBD" w:rsidRDefault="00766DD3" w:rsidP="00766DD3">
      <w:pPr>
        <w:spacing w:line="240" w:lineRule="auto"/>
        <w:ind w:left="851"/>
        <w:jc w:val="both"/>
        <w:outlineLvl w:val="0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Proposition des numéros disponible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s</w:t>
      </w: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 dans la voie</w:t>
      </w:r>
    </w:p>
    <w:p w14:paraId="09F5F859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87"/>
        <w:gridCol w:w="4645"/>
      </w:tblGrid>
      <w:tr w:rsidR="00766DD3" w:rsidRPr="00B20CBD" w14:paraId="3B250874" w14:textId="77777777" w:rsidTr="006831DB">
        <w:tc>
          <w:tcPr>
            <w:tcW w:w="5187" w:type="dxa"/>
            <w:shd w:val="clear" w:color="auto" w:fill="auto"/>
          </w:tcPr>
          <w:p w14:paraId="3C452D6C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Exemple DQE</w:t>
            </w:r>
          </w:p>
        </w:tc>
        <w:tc>
          <w:tcPr>
            <w:tcW w:w="4645" w:type="dxa"/>
            <w:shd w:val="clear" w:color="auto" w:fill="auto"/>
          </w:tcPr>
          <w:p w14:paraId="44EC5FD3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Capture d’écran client</w:t>
            </w:r>
          </w:p>
        </w:tc>
      </w:tr>
      <w:tr w:rsidR="00766DD3" w:rsidRPr="00B20CBD" w14:paraId="4DCCC824" w14:textId="77777777" w:rsidTr="006831DB">
        <w:tc>
          <w:tcPr>
            <w:tcW w:w="5187" w:type="dxa"/>
            <w:shd w:val="clear" w:color="auto" w:fill="auto"/>
          </w:tcPr>
          <w:p w14:paraId="16C22C13" w14:textId="71A960FE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noProof/>
                <w:color w:val="1F3864"/>
                <w:lang w:val="fr-FR" w:eastAsia="fr-FR"/>
              </w:rPr>
              <w:drawing>
                <wp:inline distT="0" distB="0" distL="0" distR="0" wp14:anchorId="0CD9434C" wp14:editId="65A47856">
                  <wp:extent cx="2755900" cy="1600200"/>
                  <wp:effectExtent l="0" t="0" r="1270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57" t="60185" r="29472" b="1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5" w:type="dxa"/>
            <w:shd w:val="clear" w:color="auto" w:fill="auto"/>
          </w:tcPr>
          <w:p w14:paraId="322197E4" w14:textId="296274B1" w:rsidR="00766DD3" w:rsidRPr="00B20CBD" w:rsidRDefault="00CC38F2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pacing w:val="0"/>
                <w:sz w:val="24"/>
                <w:szCs w:val="24"/>
                <w:lang w:val="fr-FR" w:eastAsia="fr-FR"/>
              </w:rPr>
              <w:drawing>
                <wp:inline distT="0" distB="0" distL="0" distR="0" wp14:anchorId="41237228" wp14:editId="318C561B">
                  <wp:extent cx="2600325" cy="2486025"/>
                  <wp:effectExtent l="0" t="0" r="9525" b="952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apture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90" cy="248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6DD67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2088778" w14:textId="6FD01C2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Commentaire DQE : Nécessite une nouvelle intégration pour optimiser le 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parcours</w:t>
      </w: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 utilisateur</w:t>
      </w:r>
    </w:p>
    <w:p w14:paraId="3C41D246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A8AAE57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54F4C19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E2724BD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EB92F56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159FDCA" w14:textId="3CB39AEA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14AC6D1" w14:textId="3CBA2887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CB18C66" w14:textId="5263F839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036945F" w14:textId="77777777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469F87D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06E9F8A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EEB3996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42C8C70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C1489B0" w14:textId="77777777" w:rsidR="00766DD3" w:rsidRPr="00B20CBD" w:rsidRDefault="00766DD3" w:rsidP="00766DD3">
      <w:pPr>
        <w:spacing w:line="240" w:lineRule="auto"/>
        <w:ind w:left="851"/>
        <w:jc w:val="both"/>
        <w:outlineLvl w:val="0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Possibilité de forcer un numéro non existant dans la voie</w:t>
      </w:r>
    </w:p>
    <w:p w14:paraId="3AF31F72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1"/>
        <w:gridCol w:w="5095"/>
      </w:tblGrid>
      <w:tr w:rsidR="00766DD3" w:rsidRPr="00B20CBD" w14:paraId="323BAFC9" w14:textId="77777777" w:rsidTr="006831DB">
        <w:tc>
          <w:tcPr>
            <w:tcW w:w="5303" w:type="dxa"/>
            <w:shd w:val="clear" w:color="auto" w:fill="auto"/>
          </w:tcPr>
          <w:p w14:paraId="1C0A31A8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Exemple DQE</w:t>
            </w:r>
          </w:p>
        </w:tc>
        <w:tc>
          <w:tcPr>
            <w:tcW w:w="5304" w:type="dxa"/>
            <w:shd w:val="clear" w:color="auto" w:fill="auto"/>
          </w:tcPr>
          <w:p w14:paraId="4E1FBA52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Capture d’écran client</w:t>
            </w:r>
          </w:p>
        </w:tc>
      </w:tr>
      <w:tr w:rsidR="00766DD3" w:rsidRPr="00B20CBD" w14:paraId="35B01FEE" w14:textId="77777777" w:rsidTr="006831DB">
        <w:tc>
          <w:tcPr>
            <w:tcW w:w="5303" w:type="dxa"/>
            <w:shd w:val="clear" w:color="auto" w:fill="auto"/>
          </w:tcPr>
          <w:p w14:paraId="36D37D40" w14:textId="6F15930B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noProof/>
                <w:color w:val="1F3864"/>
                <w:lang w:val="fr-FR" w:eastAsia="fr-FR"/>
              </w:rPr>
              <w:drawing>
                <wp:inline distT="0" distB="0" distL="0" distR="0" wp14:anchorId="05F77ECC" wp14:editId="71C6B4DE">
                  <wp:extent cx="2667000" cy="1498600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81" t="60939" r="29984" b="18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shd w:val="clear" w:color="auto" w:fill="auto"/>
          </w:tcPr>
          <w:p w14:paraId="6A78C1CF" w14:textId="0DEABB4C" w:rsidR="00766DD3" w:rsidRPr="00B20CBD" w:rsidRDefault="00CC38F2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pacing w:val="0"/>
                <w:sz w:val="24"/>
                <w:szCs w:val="24"/>
                <w:lang w:val="fr-FR" w:eastAsia="fr-FR"/>
              </w:rPr>
              <w:drawing>
                <wp:inline distT="0" distB="0" distL="0" distR="0" wp14:anchorId="01200950" wp14:editId="4ECA02C8">
                  <wp:extent cx="2638425" cy="2609850"/>
                  <wp:effectExtent l="0" t="0" r="9525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Capture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2" cy="2610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C5BF5C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C6CFA12" w14:textId="36D994E3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Commentaire DQE : Validé </w:t>
      </w:r>
    </w:p>
    <w:p w14:paraId="2BC27A1A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ED31122" w14:textId="77777777" w:rsidR="00766DD3" w:rsidRPr="00B20CBD" w:rsidRDefault="00766DD3" w:rsidP="00766DD3">
      <w:pPr>
        <w:spacing w:line="240" w:lineRule="auto"/>
        <w:ind w:left="851"/>
        <w:jc w:val="both"/>
        <w:outlineLvl w:val="0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La sélection d’une adresse renseigne automatiquement les champs d’adresse</w:t>
      </w:r>
    </w:p>
    <w:p w14:paraId="62452F73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lang w:val="fr-FR" w:eastAsia="fr-FR"/>
        </w:rPr>
      </w:pPr>
    </w:p>
    <w:p w14:paraId="133A3069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lang w:val="fr-FR" w:eastAsia="fr-FR"/>
        </w:rPr>
      </w:pP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0"/>
        <w:gridCol w:w="4896"/>
      </w:tblGrid>
      <w:tr w:rsidR="00766DD3" w:rsidRPr="00B20CBD" w14:paraId="5F460BC6" w14:textId="77777777" w:rsidTr="006831DB">
        <w:tc>
          <w:tcPr>
            <w:tcW w:w="5303" w:type="dxa"/>
            <w:shd w:val="clear" w:color="auto" w:fill="auto"/>
          </w:tcPr>
          <w:p w14:paraId="3A5FF99F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lang w:val="fr-FR" w:eastAsia="fr-FR"/>
              </w:rPr>
            </w:pPr>
            <w:r w:rsidRPr="00B20CBD">
              <w:rPr>
                <w:rFonts w:ascii="Roboto" w:hAnsi="Roboto"/>
                <w:noProof/>
                <w:color w:val="1F3864"/>
                <w:lang w:val="fr-FR" w:eastAsia="fr-FR"/>
              </w:rPr>
              <w:t>Exemple DQE</w:t>
            </w:r>
          </w:p>
        </w:tc>
        <w:tc>
          <w:tcPr>
            <w:tcW w:w="5304" w:type="dxa"/>
            <w:shd w:val="clear" w:color="auto" w:fill="auto"/>
          </w:tcPr>
          <w:p w14:paraId="0EF81B90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lang w:val="fr-FR" w:eastAsia="fr-FR"/>
              </w:rPr>
            </w:pPr>
            <w:r w:rsidRPr="00B20CBD">
              <w:rPr>
                <w:rFonts w:ascii="Roboto" w:hAnsi="Roboto"/>
                <w:noProof/>
                <w:color w:val="1F3864"/>
                <w:lang w:val="fr-FR" w:eastAsia="fr-FR"/>
              </w:rPr>
              <w:t>Capture d’écran client</w:t>
            </w:r>
          </w:p>
        </w:tc>
      </w:tr>
      <w:tr w:rsidR="00766DD3" w:rsidRPr="00B20CBD" w14:paraId="50056FBD" w14:textId="77777777" w:rsidTr="006831DB">
        <w:tc>
          <w:tcPr>
            <w:tcW w:w="5303" w:type="dxa"/>
            <w:shd w:val="clear" w:color="auto" w:fill="auto"/>
          </w:tcPr>
          <w:p w14:paraId="1D3E8811" w14:textId="3A87CA9D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lang w:val="fr-FR" w:eastAsia="fr-FR"/>
              </w:rPr>
            </w:pPr>
            <w:r w:rsidRPr="00B20CBD">
              <w:rPr>
                <w:rFonts w:ascii="Roboto" w:hAnsi="Roboto"/>
                <w:noProof/>
                <w:color w:val="1F3864"/>
                <w:lang w:val="fr-FR" w:eastAsia="fr-FR"/>
              </w:rPr>
              <w:drawing>
                <wp:inline distT="0" distB="0" distL="0" distR="0" wp14:anchorId="02C816D4" wp14:editId="6869B669">
                  <wp:extent cx="3213100" cy="1866900"/>
                  <wp:effectExtent l="0" t="0" r="12700" b="1270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1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shd w:val="clear" w:color="auto" w:fill="auto"/>
          </w:tcPr>
          <w:p w14:paraId="02F6C58D" w14:textId="0FECF359" w:rsidR="00766DD3" w:rsidRPr="00B20CBD" w:rsidRDefault="00CC38F2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lang w:val="fr-FR" w:eastAsia="fr-FR"/>
              </w:rPr>
              <w:drawing>
                <wp:inline distT="0" distB="0" distL="0" distR="0" wp14:anchorId="104048CB" wp14:editId="26CDFD6A">
                  <wp:extent cx="2695575" cy="2876550"/>
                  <wp:effectExtent l="0" t="0" r="9525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Capture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4" cy="287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DD3" w:rsidRPr="00B20CBD" w14:paraId="11A983B8" w14:textId="77777777" w:rsidTr="006831DB">
        <w:tc>
          <w:tcPr>
            <w:tcW w:w="5303" w:type="dxa"/>
            <w:shd w:val="clear" w:color="auto" w:fill="auto"/>
          </w:tcPr>
          <w:p w14:paraId="7B9C845E" w14:textId="6782178F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lang w:val="fr-FR" w:eastAsia="fr-FR"/>
              </w:rPr>
            </w:pPr>
            <w:r w:rsidRPr="00B20CBD">
              <w:rPr>
                <w:rFonts w:ascii="Roboto" w:hAnsi="Roboto"/>
                <w:noProof/>
                <w:color w:val="1F3864"/>
                <w:lang w:val="fr-FR" w:eastAsia="fr-FR"/>
              </w:rPr>
              <w:lastRenderedPageBreak/>
              <w:drawing>
                <wp:inline distT="0" distB="0" distL="0" distR="0" wp14:anchorId="512077C4" wp14:editId="2B188A65">
                  <wp:extent cx="3200400" cy="180340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0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shd w:val="clear" w:color="auto" w:fill="auto"/>
          </w:tcPr>
          <w:p w14:paraId="3E8F11C5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lang w:val="fr-FR" w:eastAsia="fr-FR"/>
              </w:rPr>
            </w:pPr>
          </w:p>
        </w:tc>
      </w:tr>
    </w:tbl>
    <w:p w14:paraId="2F2ED275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lang w:val="fr-FR" w:eastAsia="fr-FR"/>
        </w:rPr>
      </w:pPr>
    </w:p>
    <w:p w14:paraId="324C9737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noProof/>
          <w:color w:val="1F3864"/>
          <w:lang w:val="fr-FR" w:eastAsia="fr-FR"/>
        </w:rPr>
      </w:pPr>
    </w:p>
    <w:p w14:paraId="3F51E21C" w14:textId="477F8B1F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Commentaire DQE : Validé </w:t>
      </w:r>
    </w:p>
    <w:p w14:paraId="435C30CD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10D2222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FE348E4" w14:textId="28E6EF68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E7B3C07" w14:textId="18BAAAD1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C37D856" w14:textId="77777777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D704B2A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2C90024" w14:textId="77777777" w:rsidR="00766DD3" w:rsidRPr="00B20CBD" w:rsidRDefault="00766DD3" w:rsidP="00766DD3">
      <w:pPr>
        <w:spacing w:line="240" w:lineRule="auto"/>
        <w:ind w:firstLine="720"/>
        <w:jc w:val="both"/>
        <w:outlineLvl w:val="0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Proposition des 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différents codes postaux pour une même voie</w:t>
      </w:r>
    </w:p>
    <w:p w14:paraId="34172C7C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9830" w:type="dxa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592"/>
      </w:tblGrid>
      <w:tr w:rsidR="00766DD3" w:rsidRPr="00B20CBD" w14:paraId="3824FC63" w14:textId="77777777" w:rsidTr="006831DB">
        <w:trPr>
          <w:trHeight w:val="297"/>
        </w:trPr>
        <w:tc>
          <w:tcPr>
            <w:tcW w:w="5238" w:type="dxa"/>
            <w:shd w:val="clear" w:color="auto" w:fill="auto"/>
          </w:tcPr>
          <w:p w14:paraId="78126EDB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Exemple DQE</w:t>
            </w:r>
          </w:p>
        </w:tc>
        <w:tc>
          <w:tcPr>
            <w:tcW w:w="4592" w:type="dxa"/>
            <w:shd w:val="clear" w:color="auto" w:fill="auto"/>
          </w:tcPr>
          <w:p w14:paraId="7633B148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Capture d’écran client</w:t>
            </w:r>
          </w:p>
        </w:tc>
      </w:tr>
      <w:tr w:rsidR="00766DD3" w:rsidRPr="00B20CBD" w14:paraId="44F03171" w14:textId="77777777" w:rsidTr="006831DB">
        <w:trPr>
          <w:trHeight w:val="3177"/>
        </w:trPr>
        <w:tc>
          <w:tcPr>
            <w:tcW w:w="5238" w:type="dxa"/>
            <w:shd w:val="clear" w:color="auto" w:fill="auto"/>
          </w:tcPr>
          <w:p w14:paraId="7DF324B9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object w:dxaOrig="7215" w:dyaOrig="3645" w14:anchorId="659F6F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51.25pt;height:126.75pt" o:ole="">
                  <v:imagedata r:id="rId18" o:title=""/>
                </v:shape>
                <o:OLEObject Type="Embed" ProgID="PBrush" ShapeID="_x0000_i1026" DrawAspect="Content" ObjectID="_1579435525" r:id="rId19"/>
              </w:object>
            </w:r>
          </w:p>
        </w:tc>
        <w:tc>
          <w:tcPr>
            <w:tcW w:w="4592" w:type="dxa"/>
            <w:shd w:val="clear" w:color="auto" w:fill="auto"/>
          </w:tcPr>
          <w:p w14:paraId="73D4C756" w14:textId="0C424F06" w:rsidR="00766DD3" w:rsidRPr="00B20CBD" w:rsidRDefault="00CC38F2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pacing w:val="0"/>
                <w:sz w:val="24"/>
                <w:szCs w:val="24"/>
                <w:lang w:val="fr-FR" w:eastAsia="fr-FR"/>
              </w:rPr>
              <w:drawing>
                <wp:inline distT="0" distB="0" distL="0" distR="0" wp14:anchorId="66DE575F" wp14:editId="5C763CCD">
                  <wp:extent cx="2714625" cy="2771775"/>
                  <wp:effectExtent l="0" t="0" r="9525" b="9525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Capture5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6" cy="277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DD3" w:rsidRPr="00B20CBD" w14:paraId="655025D3" w14:textId="77777777" w:rsidTr="006831DB">
        <w:trPr>
          <w:trHeight w:val="3177"/>
        </w:trPr>
        <w:tc>
          <w:tcPr>
            <w:tcW w:w="5238" w:type="dxa"/>
            <w:shd w:val="clear" w:color="auto" w:fill="auto"/>
          </w:tcPr>
          <w:p w14:paraId="4DA597FD" w14:textId="77777777" w:rsidR="00766DD3" w:rsidRDefault="00766DD3" w:rsidP="006831DB">
            <w:pPr>
              <w:spacing w:line="240" w:lineRule="auto"/>
              <w:jc w:val="both"/>
            </w:pPr>
            <w:r>
              <w:object w:dxaOrig="7110" w:dyaOrig="3615" w14:anchorId="307BBAF3">
                <v:shape id="_x0000_i1027" type="#_x0000_t75" style="width:250.5pt;height:127.5pt" o:ole="">
                  <v:imagedata r:id="rId21" o:title=""/>
                </v:shape>
                <o:OLEObject Type="Embed" ProgID="PBrush" ShapeID="_x0000_i1027" DrawAspect="Content" ObjectID="_1579435526" r:id="rId22"/>
              </w:object>
            </w:r>
          </w:p>
        </w:tc>
        <w:tc>
          <w:tcPr>
            <w:tcW w:w="4592" w:type="dxa"/>
            <w:shd w:val="clear" w:color="auto" w:fill="auto"/>
          </w:tcPr>
          <w:p w14:paraId="64C499E0" w14:textId="51FED378" w:rsidR="00766DD3" w:rsidRDefault="003C2E45" w:rsidP="006831DB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 wp14:anchorId="38037A69" wp14:editId="318A6649">
                  <wp:extent cx="2628900" cy="2943225"/>
                  <wp:effectExtent l="0" t="0" r="0" b="9525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apture6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9" cy="294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80EBB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BE9F82B" w14:textId="2582DDD5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Commentaire DQE : Validé </w:t>
      </w:r>
    </w:p>
    <w:p w14:paraId="09E27A77" w14:textId="77777777" w:rsidR="00766DD3" w:rsidRDefault="00766DD3" w:rsidP="00766DD3">
      <w:pPr>
        <w:spacing w:line="240" w:lineRule="auto"/>
        <w:ind w:firstLine="720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080EFFC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D837EB2" w14:textId="77777777" w:rsidR="00766DD3" w:rsidRDefault="00766DD3" w:rsidP="00766DD3">
      <w:pPr>
        <w:spacing w:line="240" w:lineRule="auto"/>
        <w:ind w:firstLine="720"/>
        <w:jc w:val="both"/>
        <w:outlineLvl w:val="0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Proposition des 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Lieux-Dits</w:t>
      </w:r>
    </w:p>
    <w:p w14:paraId="38A05EF0" w14:textId="77777777" w:rsidR="00766DD3" w:rsidRPr="00B20CBD" w:rsidRDefault="00766DD3" w:rsidP="00766DD3">
      <w:pPr>
        <w:spacing w:line="240" w:lineRule="auto"/>
        <w:ind w:firstLine="720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70"/>
        <w:gridCol w:w="5226"/>
      </w:tblGrid>
      <w:tr w:rsidR="00766DD3" w:rsidRPr="00B20CBD" w14:paraId="6101FDE4" w14:textId="77777777" w:rsidTr="006831DB">
        <w:tc>
          <w:tcPr>
            <w:tcW w:w="5187" w:type="dxa"/>
            <w:shd w:val="clear" w:color="auto" w:fill="auto"/>
          </w:tcPr>
          <w:p w14:paraId="7B66E2CB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Exemple DQE</w:t>
            </w:r>
          </w:p>
        </w:tc>
        <w:tc>
          <w:tcPr>
            <w:tcW w:w="4645" w:type="dxa"/>
            <w:shd w:val="clear" w:color="auto" w:fill="auto"/>
          </w:tcPr>
          <w:p w14:paraId="35177C22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Capture d’écran client</w:t>
            </w:r>
          </w:p>
        </w:tc>
      </w:tr>
      <w:tr w:rsidR="00766DD3" w:rsidRPr="00B20CBD" w14:paraId="0AFF39C0" w14:textId="77777777" w:rsidTr="006831DB">
        <w:tc>
          <w:tcPr>
            <w:tcW w:w="5187" w:type="dxa"/>
            <w:shd w:val="clear" w:color="auto" w:fill="auto"/>
          </w:tcPr>
          <w:p w14:paraId="2475EFFE" w14:textId="09B757AA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lang w:val="fr-FR" w:eastAsia="fr-FR"/>
              </w:rPr>
              <w:drawing>
                <wp:inline distT="0" distB="0" distL="0" distR="0" wp14:anchorId="15BFC7CF" wp14:editId="06F896A1">
                  <wp:extent cx="2781300" cy="1879600"/>
                  <wp:effectExtent l="0" t="0" r="1270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18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5" w:type="dxa"/>
            <w:shd w:val="clear" w:color="auto" w:fill="auto"/>
          </w:tcPr>
          <w:p w14:paraId="5B84A6C8" w14:textId="77E0249E" w:rsidR="00766DD3" w:rsidRPr="00B20CBD" w:rsidRDefault="009929AC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pacing w:val="0"/>
                <w:sz w:val="24"/>
                <w:szCs w:val="24"/>
                <w:lang w:val="fr-FR" w:eastAsia="fr-FR"/>
              </w:rPr>
              <w:drawing>
                <wp:inline distT="0" distB="0" distL="0" distR="0" wp14:anchorId="6CE9B1B7" wp14:editId="45C3EEF1">
                  <wp:extent cx="3171825" cy="1685925"/>
                  <wp:effectExtent l="0" t="0" r="9525" b="9525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apture9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71" cy="168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72E39" w14:textId="77777777" w:rsidR="00766DD3" w:rsidRPr="00B20CBD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79538BE" w14:textId="152BE656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Commentaire DQE : Nécessite une nouvelle intégration pour optimiser le 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parcours</w:t>
      </w: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 utilisateur</w:t>
      </w:r>
    </w:p>
    <w:p w14:paraId="042BCBBF" w14:textId="15732EDD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ED9A308" w14:textId="7E50666F" w:rsidR="00A501C8" w:rsidRDefault="00A501C8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D76AC54" w14:textId="77777777" w:rsidR="00A501C8" w:rsidRDefault="00A501C8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F340A86" w14:textId="77777777" w:rsidR="00766DD3" w:rsidRPr="00B20CBD" w:rsidRDefault="00766DD3" w:rsidP="00766DD3">
      <w:pPr>
        <w:spacing w:line="240" w:lineRule="auto"/>
        <w:ind w:firstLine="720"/>
        <w:jc w:val="both"/>
        <w:outlineLvl w:val="0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Proposition des </w:t>
      </w: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regroupements de communes</w:t>
      </w:r>
    </w:p>
    <w:p w14:paraId="2A8469A2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87"/>
        <w:gridCol w:w="4645"/>
      </w:tblGrid>
      <w:tr w:rsidR="00766DD3" w:rsidRPr="00B20CBD" w14:paraId="65945CF6" w14:textId="77777777" w:rsidTr="006831DB">
        <w:tc>
          <w:tcPr>
            <w:tcW w:w="5187" w:type="dxa"/>
            <w:shd w:val="clear" w:color="auto" w:fill="auto"/>
          </w:tcPr>
          <w:p w14:paraId="34D5331C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Exemple DQE</w:t>
            </w:r>
          </w:p>
        </w:tc>
        <w:tc>
          <w:tcPr>
            <w:tcW w:w="4645" w:type="dxa"/>
            <w:shd w:val="clear" w:color="auto" w:fill="auto"/>
          </w:tcPr>
          <w:p w14:paraId="7216890B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 w:rsidRPr="00B20CBD"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Capture d’écran client</w:t>
            </w:r>
          </w:p>
        </w:tc>
      </w:tr>
      <w:tr w:rsidR="00766DD3" w:rsidRPr="00B20CBD" w14:paraId="51E5E08D" w14:textId="77777777" w:rsidTr="006831DB">
        <w:tc>
          <w:tcPr>
            <w:tcW w:w="5187" w:type="dxa"/>
            <w:shd w:val="clear" w:color="auto" w:fill="auto"/>
          </w:tcPr>
          <w:p w14:paraId="07BF2DDA" w14:textId="03FEF241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lang w:val="fr-FR" w:eastAsia="fr-FR"/>
              </w:rPr>
              <w:lastRenderedPageBreak/>
              <w:drawing>
                <wp:inline distT="0" distB="0" distL="0" distR="0" wp14:anchorId="79610745" wp14:editId="15309633">
                  <wp:extent cx="3035300" cy="2235200"/>
                  <wp:effectExtent l="0" t="0" r="1270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300" cy="223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5" w:type="dxa"/>
            <w:shd w:val="clear" w:color="auto" w:fill="auto"/>
          </w:tcPr>
          <w:p w14:paraId="4C4EA790" w14:textId="77777777" w:rsidR="00766DD3" w:rsidRDefault="00766DD3" w:rsidP="006831DB">
            <w:pPr>
              <w:spacing w:line="240" w:lineRule="auto"/>
              <w:jc w:val="both"/>
            </w:pPr>
          </w:p>
          <w:p w14:paraId="007F0EF7" w14:textId="63EBE245" w:rsidR="00766DD3" w:rsidRDefault="00ED0707" w:rsidP="006831DB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 wp14:anchorId="6B545E89" wp14:editId="554F591A">
                  <wp:extent cx="2466975" cy="2981325"/>
                  <wp:effectExtent l="0" t="0" r="9525" b="9525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Capture8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20" cy="2981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DD06E" w14:textId="77777777" w:rsidR="00766DD3" w:rsidRDefault="00766DD3" w:rsidP="006831DB">
            <w:pPr>
              <w:spacing w:line="240" w:lineRule="auto"/>
              <w:jc w:val="both"/>
            </w:pPr>
          </w:p>
          <w:p w14:paraId="00E1D65F" w14:textId="77777777" w:rsidR="00766DD3" w:rsidRDefault="00766DD3" w:rsidP="006831DB">
            <w:pPr>
              <w:spacing w:line="240" w:lineRule="auto"/>
              <w:jc w:val="both"/>
            </w:pPr>
          </w:p>
          <w:p w14:paraId="72E9A149" w14:textId="77777777" w:rsidR="00766DD3" w:rsidRDefault="00766DD3" w:rsidP="006831DB">
            <w:pPr>
              <w:spacing w:line="240" w:lineRule="auto"/>
              <w:jc w:val="both"/>
            </w:pPr>
          </w:p>
          <w:p w14:paraId="07DD5A82" w14:textId="77777777" w:rsidR="00766DD3" w:rsidRPr="00B20CBD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</w:p>
        </w:tc>
      </w:tr>
    </w:tbl>
    <w:p w14:paraId="7AE46B51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4FA9ECA" w14:textId="60E363D2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Commentaire DQE : Validé </w:t>
      </w:r>
    </w:p>
    <w:p w14:paraId="2C7F09B8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0A4A5B2" w14:textId="77777777" w:rsidR="00766DD3" w:rsidRDefault="00766DD3" w:rsidP="00766DD3">
      <w:pPr>
        <w:spacing w:line="240" w:lineRule="auto"/>
        <w:ind w:left="851"/>
        <w:jc w:val="both"/>
        <w:outlineLvl w:val="0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>Possibilité de saisir un complément d’adresse ?</w:t>
      </w:r>
    </w:p>
    <w:p w14:paraId="67756CF0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0" w:type="auto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46"/>
        <w:gridCol w:w="4950"/>
      </w:tblGrid>
      <w:tr w:rsidR="00766DD3" w14:paraId="5B202C87" w14:textId="77777777" w:rsidTr="006831DB">
        <w:tc>
          <w:tcPr>
            <w:tcW w:w="5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113C6" w14:textId="77777777" w:rsidR="00766DD3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Exemple DQE</w:t>
            </w:r>
          </w:p>
        </w:tc>
        <w:tc>
          <w:tcPr>
            <w:tcW w:w="5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04B93" w14:textId="77777777" w:rsidR="00766DD3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  <w:t>Capture d’écran client</w:t>
            </w:r>
          </w:p>
        </w:tc>
      </w:tr>
      <w:tr w:rsidR="00766DD3" w14:paraId="4EFBAE24" w14:textId="77777777" w:rsidTr="006831DB">
        <w:tc>
          <w:tcPr>
            <w:tcW w:w="5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926FC" w14:textId="7538917E" w:rsidR="00766DD3" w:rsidRDefault="00766DD3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lang w:val="fr-FR" w:eastAsia="fr-FR"/>
              </w:rPr>
              <w:drawing>
                <wp:inline distT="0" distB="0" distL="0" distR="0" wp14:anchorId="1A60CF51" wp14:editId="52D29F5D">
                  <wp:extent cx="3111500" cy="2324100"/>
                  <wp:effectExtent l="0" t="0" r="12700" b="1270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979A0" w14:textId="42434E2B" w:rsidR="00766DD3" w:rsidRDefault="009929AC" w:rsidP="006831DB">
            <w:pPr>
              <w:spacing w:line="240" w:lineRule="auto"/>
              <w:jc w:val="both"/>
              <w:rPr>
                <w:rFonts w:ascii="Roboto" w:hAnsi="Roboto"/>
                <w:color w:val="1F3864"/>
                <w:spacing w:val="0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pacing w:val="0"/>
                <w:sz w:val="24"/>
                <w:szCs w:val="24"/>
                <w:lang w:val="fr-FR" w:eastAsia="fr-FR"/>
              </w:rPr>
              <w:drawing>
                <wp:inline distT="0" distB="0" distL="0" distR="0" wp14:anchorId="2B1AAF66" wp14:editId="300BCD81">
                  <wp:extent cx="2562225" cy="3790950"/>
                  <wp:effectExtent l="0" t="0" r="9525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Capture10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7" cy="379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46BB5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9B4B3F4" w14:textId="4FD7902D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  <w:r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Commentaire DQE : </w:t>
      </w:r>
      <w:r w:rsidRPr="00B20CBD">
        <w:rPr>
          <w:rFonts w:ascii="Roboto" w:hAnsi="Roboto"/>
          <w:color w:val="1F3864"/>
          <w:spacing w:val="0"/>
          <w:sz w:val="24"/>
          <w:szCs w:val="24"/>
          <w:lang w:val="fr-FR" w:eastAsia="fr-FR"/>
        </w:rPr>
        <w:t xml:space="preserve">Validé </w:t>
      </w:r>
    </w:p>
    <w:p w14:paraId="34687022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800594E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06EF760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C15093F" w14:textId="7CBE040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0AD87F1" w14:textId="3C44E4B8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A073B37" w14:textId="427774B0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BC45741" w14:textId="77777777" w:rsidR="00A501C8" w:rsidRDefault="00A501C8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E109AF6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E15D0EB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5A28FAF" w14:textId="77777777" w:rsidR="00766DD3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tbl>
      <w:tblPr>
        <w:tblW w:w="9702" w:type="dxa"/>
        <w:tblInd w:w="8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51"/>
        <w:gridCol w:w="4851"/>
      </w:tblGrid>
      <w:tr w:rsidR="00766DD3" w:rsidRPr="00985BC2" w14:paraId="3CB18FC1" w14:textId="77777777" w:rsidTr="006831DB">
        <w:trPr>
          <w:trHeight w:val="384"/>
        </w:trPr>
        <w:tc>
          <w:tcPr>
            <w:tcW w:w="4851" w:type="dxa"/>
            <w:shd w:val="clear" w:color="auto" w:fill="auto"/>
          </w:tcPr>
          <w:p w14:paraId="7405EF30" w14:textId="77777777" w:rsidR="00766DD3" w:rsidRPr="00985BC2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  <w:t>Remarques</w:t>
            </w:r>
            <w:r w:rsidRPr="00985BC2"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  <w:t xml:space="preserve"> DQE</w:t>
            </w:r>
          </w:p>
        </w:tc>
        <w:tc>
          <w:tcPr>
            <w:tcW w:w="4851" w:type="dxa"/>
            <w:shd w:val="clear" w:color="auto" w:fill="auto"/>
          </w:tcPr>
          <w:p w14:paraId="22B60A30" w14:textId="77777777" w:rsidR="00766DD3" w:rsidRPr="00985BC2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  <w:t>Remarques</w:t>
            </w:r>
            <w:r w:rsidRPr="00985BC2"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  <w:t xml:space="preserve"> client</w:t>
            </w:r>
          </w:p>
        </w:tc>
      </w:tr>
      <w:tr w:rsidR="00766DD3" w:rsidRPr="00985BC2" w14:paraId="6716A619" w14:textId="77777777" w:rsidTr="006831DB">
        <w:trPr>
          <w:trHeight w:val="5760"/>
        </w:trPr>
        <w:tc>
          <w:tcPr>
            <w:tcW w:w="4851" w:type="dxa"/>
            <w:shd w:val="clear" w:color="auto" w:fill="auto"/>
          </w:tcPr>
          <w:p w14:paraId="25CF2B25" w14:textId="77777777" w:rsidR="00766DD3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</w:pPr>
          </w:p>
          <w:p w14:paraId="02E4C16C" w14:textId="3EB30734" w:rsidR="00E36633" w:rsidRPr="00985BC2" w:rsidRDefault="00E3663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</w:pPr>
            <w:r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  <w:t xml:space="preserve">Mettre l’autocompletions dans le champs </w:t>
            </w:r>
            <w:r>
              <w:rPr>
                <w:rStyle w:val="is-required"/>
              </w:rPr>
              <w:t xml:space="preserve">N°, type et nom de </w:t>
            </w:r>
            <w:proofErr w:type="spellStart"/>
            <w:r>
              <w:rPr>
                <w:rStyle w:val="is-required"/>
              </w:rPr>
              <w:t>voie</w:t>
            </w:r>
            <w:proofErr w:type="spellEnd"/>
            <w:r>
              <w:rPr>
                <w:rStyle w:val="is-required"/>
              </w:rPr>
              <w:t>.</w:t>
            </w:r>
          </w:p>
        </w:tc>
        <w:tc>
          <w:tcPr>
            <w:tcW w:w="4851" w:type="dxa"/>
            <w:shd w:val="clear" w:color="auto" w:fill="auto"/>
          </w:tcPr>
          <w:p w14:paraId="1CDD0BB3" w14:textId="77777777" w:rsidR="00766DD3" w:rsidRPr="00985BC2" w:rsidRDefault="00766DD3" w:rsidP="006831DB">
            <w:pPr>
              <w:spacing w:line="240" w:lineRule="auto"/>
              <w:jc w:val="both"/>
              <w:rPr>
                <w:rFonts w:ascii="Roboto" w:hAnsi="Roboto"/>
                <w:noProof/>
                <w:color w:val="1F3864"/>
                <w:sz w:val="24"/>
                <w:szCs w:val="24"/>
                <w:lang w:val="fr-FR" w:eastAsia="fr-FR"/>
              </w:rPr>
            </w:pPr>
          </w:p>
        </w:tc>
      </w:tr>
    </w:tbl>
    <w:p w14:paraId="686F036A" w14:textId="77777777" w:rsidR="00766DD3" w:rsidRPr="00B20CBD" w:rsidRDefault="00766DD3" w:rsidP="00766DD3">
      <w:pPr>
        <w:spacing w:line="240" w:lineRule="auto"/>
        <w:ind w:left="851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5E2E75B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5FCA376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817A269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DBE66FE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C81F7BE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109E2DB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350B331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9F72B27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A3F5487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A9AA552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29C5124F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085C1A2C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064C9AC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599B475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4ACD8B4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66022FF4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CF6972D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B129D00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341DC206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74A91C6B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6B43693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1A9E6911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4A31657A" w14:textId="77777777" w:rsidR="00766DD3" w:rsidRDefault="00766DD3" w:rsidP="00766DD3">
      <w:pPr>
        <w:spacing w:line="240" w:lineRule="auto"/>
        <w:jc w:val="both"/>
        <w:rPr>
          <w:rFonts w:ascii="Roboto" w:hAnsi="Roboto"/>
          <w:color w:val="1F3864"/>
          <w:spacing w:val="0"/>
          <w:sz w:val="24"/>
          <w:szCs w:val="24"/>
          <w:lang w:val="fr-FR" w:eastAsia="fr-FR"/>
        </w:rPr>
      </w:pPr>
    </w:p>
    <w:p w14:paraId="5A081F2B" w14:textId="77777777" w:rsidR="00A501C8" w:rsidRPr="00985BC2" w:rsidRDefault="00A501C8" w:rsidP="00A501C8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04A0A518" w14:textId="77777777" w:rsidR="00A501C8" w:rsidRPr="00985BC2" w:rsidRDefault="00A501C8" w:rsidP="00A501C8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21EA2F7C" w14:textId="77777777" w:rsidR="00A501C8" w:rsidRDefault="00A501C8" w:rsidP="00A501C8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302C7081" w14:textId="77777777" w:rsidR="00A501C8" w:rsidRDefault="00A501C8" w:rsidP="00A501C8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33E4D124" w14:textId="77777777" w:rsidR="00A501C8" w:rsidRDefault="00A501C8" w:rsidP="00A501C8">
      <w:pPr>
        <w:spacing w:line="240" w:lineRule="auto"/>
        <w:ind w:left="851"/>
        <w:jc w:val="both"/>
        <w:rPr>
          <w:rFonts w:ascii="Roboto" w:hAnsi="Roboto"/>
          <w:noProof/>
          <w:color w:val="1F3864"/>
          <w:sz w:val="24"/>
          <w:szCs w:val="24"/>
          <w:lang w:val="fr-FR" w:eastAsia="fr-FR"/>
        </w:rPr>
      </w:pPr>
    </w:p>
    <w:p w14:paraId="73724E45" w14:textId="098F35E9" w:rsidR="00640610" w:rsidRPr="00766DD3" w:rsidRDefault="00640610" w:rsidP="00766DD3"/>
    <w:sectPr w:rsidR="00640610" w:rsidRPr="00766DD3" w:rsidSect="00640610">
      <w:headerReference w:type="default" r:id="rId30"/>
      <w:footerReference w:type="default" r:id="rId31"/>
      <w:pgSz w:w="11907" w:h="16840" w:code="9"/>
      <w:pgMar w:top="-1601" w:right="414" w:bottom="183" w:left="436" w:header="142" w:footer="11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30218" w14:textId="77777777" w:rsidR="00F252B9" w:rsidRDefault="00F252B9">
      <w:r>
        <w:separator/>
      </w:r>
    </w:p>
  </w:endnote>
  <w:endnote w:type="continuationSeparator" w:id="0">
    <w:p w14:paraId="638D3E9C" w14:textId="77777777" w:rsidR="00F252B9" w:rsidRDefault="00F252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FD12C6" w14:textId="77777777" w:rsidR="006831DB" w:rsidRDefault="006831DB" w:rsidP="00752164">
    <w:pPr>
      <w:pStyle w:val="Pieddepage"/>
      <w:ind w:left="-709" w:right="-23"/>
      <w:rPr>
        <w:rFonts w:ascii="Calibri" w:hAnsi="Calibri"/>
        <w:noProof/>
        <w:color w:val="1955AF"/>
        <w:sz w:val="16"/>
        <w:szCs w:val="16"/>
        <w:lang w:val="fr-FR" w:eastAsia="fr-FR"/>
      </w:rPr>
    </w:pPr>
  </w:p>
  <w:p w14:paraId="60C601E8" w14:textId="77777777" w:rsidR="006831DB" w:rsidRDefault="006831DB" w:rsidP="00A12387">
    <w:pPr>
      <w:pStyle w:val="Pieddepage"/>
      <w:tabs>
        <w:tab w:val="clear" w:pos="9072"/>
        <w:tab w:val="right" w:pos="11057"/>
      </w:tabs>
      <w:rPr>
        <w:rFonts w:ascii="Calibri" w:hAnsi="Calibri"/>
        <w:noProof/>
        <w:color w:val="1955AF"/>
        <w:sz w:val="16"/>
        <w:szCs w:val="16"/>
        <w:lang w:val="fr-FR" w:eastAsia="fr-FR"/>
      </w:rPr>
    </w:pPr>
    <w:r w:rsidRPr="00DF2DF2">
      <w:rPr>
        <w:rFonts w:ascii="Calibri" w:hAnsi="Calibri"/>
        <w:noProof/>
        <w:color w:val="1955AF"/>
        <w:sz w:val="16"/>
        <w:szCs w:val="16"/>
        <w:lang w:val="fr-FR" w:eastAsia="fr-FR"/>
      </w:rPr>
      <w:drawing>
        <wp:inline distT="0" distB="0" distL="0" distR="0" wp14:anchorId="7A02C200" wp14:editId="7119E16A">
          <wp:extent cx="7093801" cy="274955"/>
          <wp:effectExtent l="0" t="0" r="0" b="4445"/>
          <wp:docPr id="6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3" cy="306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744022A" w14:textId="77777777" w:rsidR="006831DB" w:rsidRDefault="006831DB" w:rsidP="00752164">
    <w:pPr>
      <w:pStyle w:val="Pieddepage"/>
      <w:ind w:left="-426" w:right="-23"/>
      <w:jc w:val="right"/>
      <w:rPr>
        <w:rFonts w:ascii="Calibri" w:hAnsi="Calibri"/>
        <w:bCs/>
        <w:color w:val="1955AF"/>
        <w:sz w:val="16"/>
        <w:szCs w:val="16"/>
        <w:lang w:val="fr-FR"/>
      </w:rPr>
    </w:pPr>
    <w:r>
      <w:rPr>
        <w:rFonts w:ascii="Calibri" w:hAnsi="Calibri"/>
        <w:noProof/>
        <w:color w:val="1955AF"/>
        <w:sz w:val="16"/>
        <w:szCs w:val="16"/>
        <w:lang w:val="fr-FR"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909EDB" wp14:editId="542B3A3C">
              <wp:simplePos x="0" y="0"/>
              <wp:positionH relativeFrom="column">
                <wp:posOffset>219347</wp:posOffset>
              </wp:positionH>
              <wp:positionV relativeFrom="paragraph">
                <wp:posOffset>67854</wp:posOffset>
              </wp:positionV>
              <wp:extent cx="3093137" cy="342783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93137" cy="3427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9620211" w14:textId="77777777" w:rsidR="006831DB" w:rsidRDefault="006831D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shapetype w14:anchorId="71909EDB" id="_x0000_t202" coordsize="21600,21600" o:spt="202" path="m0,0l0,21600,21600,21600,21600,0xe">
              <v:stroke joinstyle="miter"/>
              <v:path gradientshapeok="t" o:connecttype="rect"/>
            </v:shapetype>
            <v:shape id="Zone de texte 1" o:spid="_x0000_s1026" type="#_x0000_t202" style="position:absolute;left:0;text-align:left;margin-left:17.25pt;margin-top:5.35pt;width:243.5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" filled="f" stroked="f">
              <v:textbox>
                <w:txbxContent>
                  <w:p w14:paraId="49620211" w14:textId="77777777" w:rsidR="006E087E" w:rsidRDefault="006E087E"/>
                </w:txbxContent>
              </v:textbox>
            </v:shape>
          </w:pict>
        </mc:Fallback>
      </mc:AlternateContent>
    </w:r>
    <w:r w:rsidRPr="0097717A">
      <w:rPr>
        <w:rFonts w:ascii="Calibri" w:hAnsi="Calibri"/>
        <w:noProof/>
        <w:color w:val="1955AF"/>
        <w:sz w:val="16"/>
        <w:szCs w:val="16"/>
        <w:lang w:val="fr-FR" w:eastAsia="fr-FR"/>
      </w:rPr>
      <w:t xml:space="preserve">Bureaux : 42 Rue Fortuny – 75017 PARIS - </w:t>
    </w:r>
    <w:r w:rsidRPr="00937865">
      <w:rPr>
        <w:rFonts w:ascii="Calibri" w:hAnsi="Calibri"/>
        <w:noProof/>
        <w:color w:val="1955AF"/>
        <w:sz w:val="16"/>
        <w:szCs w:val="16"/>
        <w:lang w:val="fr-FR" w:eastAsia="fr-FR"/>
      </w:rPr>
      <w:t>Tél : +33 1 71 19 97 34</w:t>
    </w:r>
    <w:r>
      <w:rPr>
        <w:rFonts w:ascii="Calibri" w:hAnsi="Calibri"/>
        <w:noProof/>
        <w:color w:val="1955AF"/>
        <w:sz w:val="16"/>
        <w:szCs w:val="16"/>
        <w:lang w:val="fr-FR" w:eastAsia="fr-FR"/>
      </w:rPr>
      <w:t xml:space="preserve"> - </w:t>
    </w:r>
    <w:r w:rsidRPr="00937865">
      <w:rPr>
        <w:rFonts w:ascii="Calibri" w:hAnsi="Calibri"/>
        <w:bCs/>
        <w:color w:val="1955AF"/>
        <w:sz w:val="16"/>
        <w:szCs w:val="16"/>
        <w:lang w:val="fr-FR"/>
      </w:rPr>
      <w:t>Numéro de déclarant formation 11 92 19397 92</w:t>
    </w:r>
    <w:r>
      <w:rPr>
        <w:rFonts w:ascii="Calibri" w:hAnsi="Calibri"/>
        <w:bCs/>
        <w:color w:val="1955AF"/>
        <w:sz w:val="16"/>
        <w:szCs w:val="16"/>
        <w:lang w:val="fr-FR"/>
      </w:rPr>
      <w:t xml:space="preserve"> – </w:t>
    </w:r>
    <w:hyperlink r:id="rId2" w:history="1">
      <w:r w:rsidRPr="003C307F">
        <w:rPr>
          <w:rStyle w:val="Lienhypertexte"/>
          <w:rFonts w:ascii="Calibri" w:hAnsi="Calibri"/>
          <w:bCs/>
          <w:sz w:val="16"/>
          <w:szCs w:val="16"/>
          <w:lang w:val="fr-FR"/>
        </w:rPr>
        <w:t>www.dqe-software.com</w:t>
      </w:r>
    </w:hyperlink>
  </w:p>
  <w:p w14:paraId="7713D9C6" w14:textId="77777777" w:rsidR="006831DB" w:rsidRDefault="006831DB" w:rsidP="00752164">
    <w:pPr>
      <w:pStyle w:val="Pieddepage"/>
      <w:ind w:left="-426" w:right="-23"/>
      <w:jc w:val="right"/>
      <w:rPr>
        <w:rFonts w:ascii="Calibri" w:hAnsi="Calibri"/>
        <w:bCs/>
        <w:color w:val="1955AF"/>
        <w:sz w:val="16"/>
        <w:szCs w:val="16"/>
        <w:lang w:val="fr-FR"/>
      </w:rPr>
    </w:pPr>
    <w:r w:rsidRPr="0097717A">
      <w:rPr>
        <w:rFonts w:ascii="Calibri" w:hAnsi="Calibri"/>
        <w:noProof/>
        <w:color w:val="1955AF"/>
        <w:sz w:val="16"/>
        <w:szCs w:val="16"/>
        <w:lang w:val="fr-FR" w:eastAsia="fr-FR"/>
      </w:rPr>
      <w:t>Siège social : 176, avenue Charles de Gaulle - 92522 Neuilly Sur Seine Cedex</w:t>
    </w:r>
  </w:p>
  <w:p w14:paraId="4F967CEF" w14:textId="77777777" w:rsidR="006831DB" w:rsidRPr="00937865" w:rsidRDefault="006831DB" w:rsidP="00752164">
    <w:pPr>
      <w:pStyle w:val="Pieddepage"/>
      <w:ind w:left="-426" w:right="-23"/>
      <w:jc w:val="right"/>
      <w:rPr>
        <w:rFonts w:ascii="Calibri" w:hAnsi="Calibri"/>
        <w:bCs/>
        <w:color w:val="1955AF"/>
        <w:sz w:val="16"/>
        <w:szCs w:val="16"/>
        <w:lang w:val="fr-FR"/>
      </w:rPr>
    </w:pPr>
    <w:r>
      <w:rPr>
        <w:rFonts w:ascii="Calibri" w:hAnsi="Calibri"/>
        <w:bCs/>
        <w:color w:val="1955AF"/>
        <w:sz w:val="16"/>
        <w:szCs w:val="16"/>
        <w:lang w:val="fr-FR"/>
      </w:rPr>
      <w:t>SAS au Capital de 25</w:t>
    </w:r>
    <w:r w:rsidRPr="00937865">
      <w:rPr>
        <w:rFonts w:ascii="Calibri" w:hAnsi="Calibri"/>
        <w:bCs/>
        <w:color w:val="1955AF"/>
        <w:sz w:val="16"/>
        <w:szCs w:val="16"/>
        <w:lang w:val="fr-FR"/>
      </w:rPr>
      <w:t>0.000€ – RCS Nanterre 50440338700021 – TVA FR85504403387</w:t>
    </w:r>
  </w:p>
  <w:p w14:paraId="5B43CE57" w14:textId="77777777" w:rsidR="006831DB" w:rsidRPr="0097717A" w:rsidRDefault="006831DB" w:rsidP="00937865">
    <w:pPr>
      <w:rPr>
        <w:rFonts w:ascii="Calibri" w:hAnsi="Calibri"/>
        <w:color w:val="1955AF"/>
        <w:sz w:val="16"/>
        <w:szCs w:val="16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39215E" w14:textId="77777777" w:rsidR="00F252B9" w:rsidRDefault="00F252B9">
      <w:r>
        <w:separator/>
      </w:r>
    </w:p>
  </w:footnote>
  <w:footnote w:type="continuationSeparator" w:id="0">
    <w:p w14:paraId="3DA7E35A" w14:textId="77777777" w:rsidR="00F252B9" w:rsidRDefault="00F252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908AA2" w14:textId="77777777" w:rsidR="006831DB" w:rsidRDefault="006831DB" w:rsidP="00640610">
    <w:pPr>
      <w:pStyle w:val="En-tte"/>
      <w:ind w:left="-1418"/>
    </w:pPr>
  </w:p>
  <w:p w14:paraId="5E2360E3" w14:textId="77777777" w:rsidR="006831DB" w:rsidRDefault="006831DB" w:rsidP="00640610">
    <w:pPr>
      <w:tabs>
        <w:tab w:val="left" w:pos="0"/>
        <w:tab w:val="center" w:pos="4536"/>
        <w:tab w:val="right" w:pos="9072"/>
      </w:tabs>
      <w:ind w:left="-436"/>
      <w:rPr>
        <w:rFonts w:ascii="Arial Rounded MT Bold" w:hAnsi="Arial Rounded MT Bold"/>
        <w:noProof/>
        <w:color w:val="50467F"/>
        <w:sz w:val="16"/>
        <w:szCs w:val="16"/>
        <w:lang w:eastAsia="fr-FR"/>
      </w:rPr>
    </w:pPr>
    <w:r w:rsidRPr="00D57FA9">
      <w:rPr>
        <w:rFonts w:ascii="Arial Rounded MT Bold" w:hAnsi="Arial Rounded MT Bold"/>
        <w:noProof/>
        <w:color w:val="50467F"/>
        <w:sz w:val="16"/>
        <w:szCs w:val="16"/>
        <w:lang w:eastAsia="fr-FR"/>
      </w:rPr>
      <w:tab/>
    </w:r>
    <w:r>
      <w:rPr>
        <w:rFonts w:ascii="Arial Rounded MT Bold" w:hAnsi="Arial Rounded MT Bold"/>
        <w:noProof/>
        <w:color w:val="50467F"/>
        <w:sz w:val="16"/>
        <w:szCs w:val="16"/>
        <w:lang w:val="fr-FR" w:eastAsia="fr-FR"/>
      </w:rPr>
      <w:drawing>
        <wp:inline distT="0" distB="0" distL="0" distR="0" wp14:anchorId="22E53D1D" wp14:editId="4F664EA3">
          <wp:extent cx="2849245" cy="584835"/>
          <wp:effectExtent l="0" t="0" r="0" b="0"/>
          <wp:docPr id="4" name="Image 4" descr="logo-dqe-def-300pp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dqe-def-300pp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49245" cy="584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E48BDDC" w14:textId="77777777" w:rsidR="006831DB" w:rsidRPr="00D57FA9" w:rsidRDefault="006831DB" w:rsidP="00A12387">
    <w:pPr>
      <w:tabs>
        <w:tab w:val="left" w:pos="142"/>
        <w:tab w:val="center" w:pos="4536"/>
        <w:tab w:val="right" w:pos="9072"/>
      </w:tabs>
      <w:ind w:right="425"/>
      <w:rPr>
        <w:rFonts w:ascii="Arial Rounded MT Bold" w:hAnsi="Arial Rounded MT Bold"/>
        <w:noProof/>
        <w:color w:val="50467F"/>
        <w:sz w:val="16"/>
        <w:szCs w:val="16"/>
        <w:lang w:eastAsia="fr-FR"/>
      </w:rPr>
    </w:pPr>
    <w:r>
      <w:rPr>
        <w:rFonts w:ascii="Arial Rounded MT Bold" w:hAnsi="Arial Rounded MT Bold"/>
        <w:noProof/>
        <w:color w:val="50467F"/>
        <w:sz w:val="16"/>
        <w:szCs w:val="16"/>
        <w:lang w:val="fr-FR" w:eastAsia="fr-FR"/>
      </w:rPr>
      <w:drawing>
        <wp:inline distT="0" distB="0" distL="0" distR="0" wp14:anchorId="22E39989" wp14:editId="71BFA95B">
          <wp:extent cx="7153392" cy="48158"/>
          <wp:effectExtent l="0" t="0" r="0" b="3175"/>
          <wp:docPr id="5" name="Image 5" descr="Ligne%20orang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Ligne%20orang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36456" cy="574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A320CB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A2311D"/>
    <w:multiLevelType w:val="hybridMultilevel"/>
    <w:tmpl w:val="B64E4A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A075075"/>
    <w:multiLevelType w:val="hybridMultilevel"/>
    <w:tmpl w:val="0246A972"/>
    <w:lvl w:ilvl="0" w:tplc="28827E9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F645B"/>
    <w:multiLevelType w:val="hybridMultilevel"/>
    <w:tmpl w:val="E078E148"/>
    <w:lvl w:ilvl="0" w:tplc="6B8AFEA6"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B3F6648"/>
    <w:multiLevelType w:val="hybridMultilevel"/>
    <w:tmpl w:val="DEECBAAC"/>
    <w:lvl w:ilvl="0" w:tplc="63F2DAFE">
      <w:numFmt w:val="bullet"/>
      <w:lvlText w:val=""/>
      <w:lvlJc w:val="left"/>
      <w:pPr>
        <w:ind w:left="927" w:hanging="360"/>
      </w:pPr>
      <w:rPr>
        <w:rFonts w:ascii="Symbol" w:eastAsia="Times New Roman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29210E55"/>
    <w:multiLevelType w:val="hybridMultilevel"/>
    <w:tmpl w:val="A79EC12A"/>
    <w:lvl w:ilvl="0" w:tplc="4162BA40">
      <w:start w:val="30"/>
      <w:numFmt w:val="bullet"/>
      <w:lvlText w:val="-"/>
      <w:lvlJc w:val="left"/>
      <w:pPr>
        <w:ind w:left="1211" w:hanging="360"/>
      </w:pPr>
      <w:rPr>
        <w:rFonts w:ascii="Sylfaen" w:eastAsia="Times New Roman" w:hAnsi="Sylfae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58977133"/>
    <w:multiLevelType w:val="hybridMultilevel"/>
    <w:tmpl w:val="A6F20108"/>
    <w:lvl w:ilvl="0" w:tplc="EA1A85CE">
      <w:start w:val="4"/>
      <w:numFmt w:val="bullet"/>
      <w:lvlText w:val=""/>
      <w:lvlJc w:val="left"/>
      <w:pPr>
        <w:ind w:left="927" w:hanging="360"/>
      </w:pPr>
      <w:rPr>
        <w:rFonts w:ascii="Symbol" w:eastAsia="Times New Roman" w:hAnsi="Symbol" w:cs="Aria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451A77"/>
    <w:multiLevelType w:val="hybridMultilevel"/>
    <w:tmpl w:val="51F0F062"/>
    <w:lvl w:ilvl="0" w:tplc="040C0001">
      <w:start w:val="3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54232"/>
    <w:multiLevelType w:val="hybridMultilevel"/>
    <w:tmpl w:val="07DAB74A"/>
    <w:lvl w:ilvl="0" w:tplc="AFE44D32">
      <w:start w:val="2"/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72B2751F"/>
    <w:multiLevelType w:val="hybridMultilevel"/>
    <w:tmpl w:val="DE88B224"/>
    <w:lvl w:ilvl="0" w:tplc="A8427020">
      <w:start w:val="1"/>
      <w:numFmt w:val="decimal"/>
      <w:lvlText w:val="%1."/>
      <w:lvlJc w:val="left"/>
      <w:pPr>
        <w:tabs>
          <w:tab w:val="num" w:pos="288"/>
        </w:tabs>
        <w:ind w:left="288" w:hanging="288"/>
      </w:pPr>
      <w:rPr>
        <w:rFonts w:ascii="Arial" w:hAnsi="Arial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80C48A4"/>
    <w:multiLevelType w:val="hybridMultilevel"/>
    <w:tmpl w:val="75A847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E69CD"/>
    <w:multiLevelType w:val="hybridMultilevel"/>
    <w:tmpl w:val="8E54D612"/>
    <w:lvl w:ilvl="0" w:tplc="5CB86C06">
      <w:start w:val="37"/>
      <w:numFmt w:val="bullet"/>
      <w:lvlText w:val="-"/>
      <w:lvlJc w:val="left"/>
      <w:pPr>
        <w:ind w:left="1211" w:hanging="360"/>
      </w:pPr>
      <w:rPr>
        <w:rFonts w:ascii="Sylfaen" w:eastAsia="Times New Roman" w:hAnsi="Sylfaen" w:cs="Times New Roman" w:hint="default"/>
      </w:rPr>
    </w:lvl>
    <w:lvl w:ilvl="1" w:tplc="040C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FAA6C37"/>
    <w:multiLevelType w:val="hybridMultilevel"/>
    <w:tmpl w:val="958E0C38"/>
    <w:lvl w:ilvl="0" w:tplc="7ADE25F6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7FE41735"/>
    <w:multiLevelType w:val="hybridMultilevel"/>
    <w:tmpl w:val="3F3EAF34"/>
    <w:lvl w:ilvl="0" w:tplc="E62A6E56">
      <w:start w:val="4"/>
      <w:numFmt w:val="bullet"/>
      <w:lvlText w:val=""/>
      <w:lvlJc w:val="left"/>
      <w:pPr>
        <w:ind w:left="18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8"/>
  </w:num>
  <w:num w:numId="5">
    <w:abstractNumId w:val="12"/>
  </w:num>
  <w:num w:numId="6">
    <w:abstractNumId w:val="4"/>
  </w:num>
  <w:num w:numId="7">
    <w:abstractNumId w:val="7"/>
  </w:num>
  <w:num w:numId="8">
    <w:abstractNumId w:val="13"/>
  </w:num>
  <w:num w:numId="9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3"/>
  </w:num>
  <w:num w:numId="12">
    <w:abstractNumId w:val="11"/>
  </w:num>
  <w:num w:numId="13">
    <w:abstractNumId w:val="0"/>
  </w:num>
  <w:num w:numId="1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87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AA3"/>
    <w:rsid w:val="000037C8"/>
    <w:rsid w:val="00007A98"/>
    <w:rsid w:val="00011F71"/>
    <w:rsid w:val="00017CC5"/>
    <w:rsid w:val="00031C96"/>
    <w:rsid w:val="000354AC"/>
    <w:rsid w:val="00045FA9"/>
    <w:rsid w:val="000700EA"/>
    <w:rsid w:val="00073B6C"/>
    <w:rsid w:val="0007686B"/>
    <w:rsid w:val="000802B6"/>
    <w:rsid w:val="00080430"/>
    <w:rsid w:val="000A57A7"/>
    <w:rsid w:val="000C128D"/>
    <w:rsid w:val="000D72D6"/>
    <w:rsid w:val="000E617A"/>
    <w:rsid w:val="000F575C"/>
    <w:rsid w:val="000F7851"/>
    <w:rsid w:val="001039E6"/>
    <w:rsid w:val="00105141"/>
    <w:rsid w:val="001309E8"/>
    <w:rsid w:val="00154594"/>
    <w:rsid w:val="00162108"/>
    <w:rsid w:val="00170815"/>
    <w:rsid w:val="001A334B"/>
    <w:rsid w:val="001D4AC1"/>
    <w:rsid w:val="001D5B57"/>
    <w:rsid w:val="001E3C2E"/>
    <w:rsid w:val="001E7419"/>
    <w:rsid w:val="00200A47"/>
    <w:rsid w:val="0021009B"/>
    <w:rsid w:val="00222B91"/>
    <w:rsid w:val="00235561"/>
    <w:rsid w:val="00236E02"/>
    <w:rsid w:val="002461C5"/>
    <w:rsid w:val="002467F6"/>
    <w:rsid w:val="00250AA3"/>
    <w:rsid w:val="002623BC"/>
    <w:rsid w:val="00275B8E"/>
    <w:rsid w:val="00284AEA"/>
    <w:rsid w:val="00284C13"/>
    <w:rsid w:val="002B0E39"/>
    <w:rsid w:val="002C7B9D"/>
    <w:rsid w:val="002E5D7A"/>
    <w:rsid w:val="002F4307"/>
    <w:rsid w:val="00303149"/>
    <w:rsid w:val="00313235"/>
    <w:rsid w:val="00317504"/>
    <w:rsid w:val="00323660"/>
    <w:rsid w:val="00331C98"/>
    <w:rsid w:val="003344D0"/>
    <w:rsid w:val="00341D54"/>
    <w:rsid w:val="00347500"/>
    <w:rsid w:val="003502F4"/>
    <w:rsid w:val="0035566C"/>
    <w:rsid w:val="00357622"/>
    <w:rsid w:val="00363479"/>
    <w:rsid w:val="003A18D9"/>
    <w:rsid w:val="003B2E09"/>
    <w:rsid w:val="003B2EC2"/>
    <w:rsid w:val="003B514C"/>
    <w:rsid w:val="003C274B"/>
    <w:rsid w:val="003C2E45"/>
    <w:rsid w:val="003C4BB4"/>
    <w:rsid w:val="003D7A78"/>
    <w:rsid w:val="003E70FF"/>
    <w:rsid w:val="003E724B"/>
    <w:rsid w:val="003F03CA"/>
    <w:rsid w:val="003F2168"/>
    <w:rsid w:val="003F5B86"/>
    <w:rsid w:val="00403A38"/>
    <w:rsid w:val="004053C6"/>
    <w:rsid w:val="004205D0"/>
    <w:rsid w:val="00441E4F"/>
    <w:rsid w:val="00445121"/>
    <w:rsid w:val="00446485"/>
    <w:rsid w:val="004524E5"/>
    <w:rsid w:val="00462418"/>
    <w:rsid w:val="004642E9"/>
    <w:rsid w:val="00473661"/>
    <w:rsid w:val="00473FA7"/>
    <w:rsid w:val="00476582"/>
    <w:rsid w:val="00483F1F"/>
    <w:rsid w:val="004859A5"/>
    <w:rsid w:val="004A4C05"/>
    <w:rsid w:val="004D47C9"/>
    <w:rsid w:val="004E70C6"/>
    <w:rsid w:val="004F16C6"/>
    <w:rsid w:val="00504B1C"/>
    <w:rsid w:val="0051351B"/>
    <w:rsid w:val="005175B6"/>
    <w:rsid w:val="00523EC0"/>
    <w:rsid w:val="00531B1E"/>
    <w:rsid w:val="005404D4"/>
    <w:rsid w:val="00550117"/>
    <w:rsid w:val="00560833"/>
    <w:rsid w:val="00582F5C"/>
    <w:rsid w:val="00583DC6"/>
    <w:rsid w:val="00584389"/>
    <w:rsid w:val="00597EDC"/>
    <w:rsid w:val="005A2507"/>
    <w:rsid w:val="005A50E8"/>
    <w:rsid w:val="005A6D66"/>
    <w:rsid w:val="005B0993"/>
    <w:rsid w:val="005C53E7"/>
    <w:rsid w:val="005E33A9"/>
    <w:rsid w:val="005F1C7A"/>
    <w:rsid w:val="005F23BC"/>
    <w:rsid w:val="005F5EEB"/>
    <w:rsid w:val="00625B9B"/>
    <w:rsid w:val="00631E8F"/>
    <w:rsid w:val="00640610"/>
    <w:rsid w:val="00640AAC"/>
    <w:rsid w:val="00647A40"/>
    <w:rsid w:val="00651B79"/>
    <w:rsid w:val="0066218B"/>
    <w:rsid w:val="00667DB6"/>
    <w:rsid w:val="0067360A"/>
    <w:rsid w:val="006831DB"/>
    <w:rsid w:val="00693B28"/>
    <w:rsid w:val="006A7B6A"/>
    <w:rsid w:val="006B449A"/>
    <w:rsid w:val="006C73FA"/>
    <w:rsid w:val="006E087E"/>
    <w:rsid w:val="006E108D"/>
    <w:rsid w:val="006E507D"/>
    <w:rsid w:val="006F5189"/>
    <w:rsid w:val="007007DD"/>
    <w:rsid w:val="00707BE8"/>
    <w:rsid w:val="007178C8"/>
    <w:rsid w:val="00727A84"/>
    <w:rsid w:val="007468B9"/>
    <w:rsid w:val="007507AC"/>
    <w:rsid w:val="00751D1B"/>
    <w:rsid w:val="00752164"/>
    <w:rsid w:val="00754868"/>
    <w:rsid w:val="007605D5"/>
    <w:rsid w:val="00764DF0"/>
    <w:rsid w:val="00766DD3"/>
    <w:rsid w:val="00772443"/>
    <w:rsid w:val="00781E3C"/>
    <w:rsid w:val="007908BE"/>
    <w:rsid w:val="007B4A11"/>
    <w:rsid w:val="007C49D9"/>
    <w:rsid w:val="007D5320"/>
    <w:rsid w:val="007E2475"/>
    <w:rsid w:val="007E40BE"/>
    <w:rsid w:val="007F3D8D"/>
    <w:rsid w:val="00806B40"/>
    <w:rsid w:val="00811EF5"/>
    <w:rsid w:val="00813008"/>
    <w:rsid w:val="00824CB6"/>
    <w:rsid w:val="008412D6"/>
    <w:rsid w:val="00846EEE"/>
    <w:rsid w:val="00852327"/>
    <w:rsid w:val="00861920"/>
    <w:rsid w:val="00865261"/>
    <w:rsid w:val="00881CCB"/>
    <w:rsid w:val="00883D1E"/>
    <w:rsid w:val="008859E1"/>
    <w:rsid w:val="0089059E"/>
    <w:rsid w:val="00890F69"/>
    <w:rsid w:val="00891170"/>
    <w:rsid w:val="00893F49"/>
    <w:rsid w:val="008A3D9F"/>
    <w:rsid w:val="008C1DFD"/>
    <w:rsid w:val="008C4D36"/>
    <w:rsid w:val="008C6A46"/>
    <w:rsid w:val="008D06EC"/>
    <w:rsid w:val="008D5B15"/>
    <w:rsid w:val="008D6113"/>
    <w:rsid w:val="008E222E"/>
    <w:rsid w:val="008E440F"/>
    <w:rsid w:val="008E48A5"/>
    <w:rsid w:val="009025AE"/>
    <w:rsid w:val="0091436D"/>
    <w:rsid w:val="0092779C"/>
    <w:rsid w:val="009348F9"/>
    <w:rsid w:val="0093568C"/>
    <w:rsid w:val="009356E0"/>
    <w:rsid w:val="00937865"/>
    <w:rsid w:val="00947718"/>
    <w:rsid w:val="009548C7"/>
    <w:rsid w:val="0096188B"/>
    <w:rsid w:val="00971EF2"/>
    <w:rsid w:val="0097717A"/>
    <w:rsid w:val="00980945"/>
    <w:rsid w:val="009929AC"/>
    <w:rsid w:val="00997487"/>
    <w:rsid w:val="009E2CAC"/>
    <w:rsid w:val="009F6F46"/>
    <w:rsid w:val="00A12387"/>
    <w:rsid w:val="00A20E85"/>
    <w:rsid w:val="00A37115"/>
    <w:rsid w:val="00A37772"/>
    <w:rsid w:val="00A42CE5"/>
    <w:rsid w:val="00A501C8"/>
    <w:rsid w:val="00A67B29"/>
    <w:rsid w:val="00A7109D"/>
    <w:rsid w:val="00A715AD"/>
    <w:rsid w:val="00A9121F"/>
    <w:rsid w:val="00AA3ACE"/>
    <w:rsid w:val="00AB03C9"/>
    <w:rsid w:val="00AB5E5A"/>
    <w:rsid w:val="00AC386D"/>
    <w:rsid w:val="00AD09EE"/>
    <w:rsid w:val="00AE17A1"/>
    <w:rsid w:val="00AF20DE"/>
    <w:rsid w:val="00AF45DE"/>
    <w:rsid w:val="00B04290"/>
    <w:rsid w:val="00B04B10"/>
    <w:rsid w:val="00B11898"/>
    <w:rsid w:val="00B16521"/>
    <w:rsid w:val="00B263FE"/>
    <w:rsid w:val="00B336EC"/>
    <w:rsid w:val="00B41026"/>
    <w:rsid w:val="00B417BD"/>
    <w:rsid w:val="00B50C2A"/>
    <w:rsid w:val="00B6378B"/>
    <w:rsid w:val="00B764B8"/>
    <w:rsid w:val="00B84F1B"/>
    <w:rsid w:val="00B935F1"/>
    <w:rsid w:val="00B93787"/>
    <w:rsid w:val="00BB5D39"/>
    <w:rsid w:val="00BD5D28"/>
    <w:rsid w:val="00BD7A44"/>
    <w:rsid w:val="00BE22A3"/>
    <w:rsid w:val="00BE5970"/>
    <w:rsid w:val="00BF1FED"/>
    <w:rsid w:val="00C14840"/>
    <w:rsid w:val="00C24BC6"/>
    <w:rsid w:val="00C310C5"/>
    <w:rsid w:val="00C333F1"/>
    <w:rsid w:val="00C41BA8"/>
    <w:rsid w:val="00C41DB4"/>
    <w:rsid w:val="00C42CF3"/>
    <w:rsid w:val="00C513E7"/>
    <w:rsid w:val="00C60795"/>
    <w:rsid w:val="00C60CDF"/>
    <w:rsid w:val="00C706F1"/>
    <w:rsid w:val="00C717A3"/>
    <w:rsid w:val="00C71A4B"/>
    <w:rsid w:val="00C7209B"/>
    <w:rsid w:val="00C75E84"/>
    <w:rsid w:val="00C96BDD"/>
    <w:rsid w:val="00CA51D8"/>
    <w:rsid w:val="00CC38F2"/>
    <w:rsid w:val="00CC48B9"/>
    <w:rsid w:val="00CE7451"/>
    <w:rsid w:val="00CE74CD"/>
    <w:rsid w:val="00CF1AA4"/>
    <w:rsid w:val="00CF3005"/>
    <w:rsid w:val="00CF5F89"/>
    <w:rsid w:val="00D03956"/>
    <w:rsid w:val="00D06B1A"/>
    <w:rsid w:val="00D07CAA"/>
    <w:rsid w:val="00D119A9"/>
    <w:rsid w:val="00D4146A"/>
    <w:rsid w:val="00D45E69"/>
    <w:rsid w:val="00D57FA9"/>
    <w:rsid w:val="00D76A11"/>
    <w:rsid w:val="00D96DCA"/>
    <w:rsid w:val="00DB08AD"/>
    <w:rsid w:val="00DD5D8B"/>
    <w:rsid w:val="00DF2DF2"/>
    <w:rsid w:val="00E16F2C"/>
    <w:rsid w:val="00E31A13"/>
    <w:rsid w:val="00E34281"/>
    <w:rsid w:val="00E36633"/>
    <w:rsid w:val="00E6107D"/>
    <w:rsid w:val="00E72EEA"/>
    <w:rsid w:val="00E73BB7"/>
    <w:rsid w:val="00E97908"/>
    <w:rsid w:val="00EA202F"/>
    <w:rsid w:val="00EA3B0B"/>
    <w:rsid w:val="00EC0567"/>
    <w:rsid w:val="00EC70FC"/>
    <w:rsid w:val="00ED0707"/>
    <w:rsid w:val="00ED3D1F"/>
    <w:rsid w:val="00EE1C88"/>
    <w:rsid w:val="00EF2196"/>
    <w:rsid w:val="00F050C0"/>
    <w:rsid w:val="00F15556"/>
    <w:rsid w:val="00F17832"/>
    <w:rsid w:val="00F252B9"/>
    <w:rsid w:val="00F406E5"/>
    <w:rsid w:val="00F4242D"/>
    <w:rsid w:val="00F42843"/>
    <w:rsid w:val="00F509E6"/>
    <w:rsid w:val="00F52042"/>
    <w:rsid w:val="00F52ACE"/>
    <w:rsid w:val="00F57593"/>
    <w:rsid w:val="00F57E88"/>
    <w:rsid w:val="00F728A9"/>
    <w:rsid w:val="00FB1848"/>
    <w:rsid w:val="00FC70E2"/>
    <w:rsid w:val="00FD3BE2"/>
    <w:rsid w:val="00FD58B4"/>
    <w:rsid w:val="00FE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C9A8DC0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1009B"/>
    <w:pPr>
      <w:spacing w:line="264" w:lineRule="auto"/>
    </w:pPr>
    <w:rPr>
      <w:rFonts w:ascii="Tahoma" w:hAnsi="Tahoma"/>
      <w:spacing w:val="4"/>
      <w:sz w:val="17"/>
      <w:szCs w:val="18"/>
      <w:lang w:val="en-US" w:eastAsia="en-US"/>
    </w:rPr>
  </w:style>
  <w:style w:type="paragraph" w:styleId="Titre1">
    <w:name w:val="heading 1"/>
    <w:basedOn w:val="Normal"/>
    <w:next w:val="Normal"/>
    <w:qFormat/>
    <w:rsid w:val="00A67B29"/>
    <w:pPr>
      <w:jc w:val="right"/>
      <w:outlineLvl w:val="0"/>
    </w:pPr>
    <w:rPr>
      <w:b/>
      <w:color w:val="808080"/>
      <w:sz w:val="40"/>
    </w:rPr>
  </w:style>
  <w:style w:type="paragraph" w:styleId="Titre2">
    <w:name w:val="heading 2"/>
    <w:basedOn w:val="Normal"/>
    <w:next w:val="Normal"/>
    <w:qFormat/>
    <w:rsid w:val="00C41DB4"/>
    <w:pPr>
      <w:outlineLvl w:val="1"/>
    </w:pPr>
    <w:rPr>
      <w:b/>
      <w:caps/>
      <w:sz w:val="16"/>
      <w:szCs w:val="16"/>
    </w:rPr>
  </w:style>
  <w:style w:type="paragraph" w:styleId="Titre3">
    <w:name w:val="heading 3"/>
    <w:basedOn w:val="Normal"/>
    <w:next w:val="Normal"/>
    <w:qFormat/>
    <w:rsid w:val="00DB08AD"/>
    <w:pPr>
      <w:spacing w:after="180"/>
      <w:outlineLvl w:val="2"/>
    </w:pPr>
    <w:rPr>
      <w:i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semiHidden/>
    <w:rsid w:val="001E3C2E"/>
    <w:rPr>
      <w:rFonts w:cs="Tahoma"/>
      <w:sz w:val="16"/>
      <w:szCs w:val="16"/>
    </w:rPr>
  </w:style>
  <w:style w:type="paragraph" w:customStyle="1" w:styleId="Companyname">
    <w:name w:val="Company name"/>
    <w:basedOn w:val="Normal"/>
    <w:rsid w:val="00DB08AD"/>
    <w:pPr>
      <w:spacing w:before="140"/>
    </w:pPr>
    <w:rPr>
      <w:b/>
      <w:sz w:val="24"/>
    </w:rPr>
  </w:style>
  <w:style w:type="paragraph" w:customStyle="1" w:styleId="ColumnHeading">
    <w:name w:val="Column Heading"/>
    <w:basedOn w:val="Normal"/>
    <w:rsid w:val="00AB03C9"/>
    <w:pPr>
      <w:jc w:val="center"/>
    </w:pPr>
    <w:rPr>
      <w:b/>
      <w:sz w:val="16"/>
    </w:rPr>
  </w:style>
  <w:style w:type="paragraph" w:customStyle="1" w:styleId="RightAligned">
    <w:name w:val="Right Aligned"/>
    <w:basedOn w:val="Normal"/>
    <w:rsid w:val="00AB03C9"/>
    <w:pPr>
      <w:jc w:val="right"/>
    </w:pPr>
    <w:rPr>
      <w:caps/>
      <w:sz w:val="16"/>
      <w:szCs w:val="16"/>
    </w:rPr>
  </w:style>
  <w:style w:type="paragraph" w:customStyle="1" w:styleId="Amount">
    <w:name w:val="Amount"/>
    <w:basedOn w:val="Normal"/>
    <w:rsid w:val="00DB08AD"/>
    <w:pPr>
      <w:jc w:val="right"/>
    </w:pPr>
    <w:rPr>
      <w:szCs w:val="20"/>
    </w:rPr>
  </w:style>
  <w:style w:type="paragraph" w:customStyle="1" w:styleId="Thankyou">
    <w:name w:val="Thank you"/>
    <w:basedOn w:val="ColumnHeading"/>
    <w:rsid w:val="00DB08AD"/>
    <w:rPr>
      <w:bCs/>
      <w:sz w:val="20"/>
    </w:rPr>
  </w:style>
  <w:style w:type="paragraph" w:styleId="En-tte">
    <w:name w:val="header"/>
    <w:basedOn w:val="Normal"/>
    <w:rsid w:val="004859A5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859A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rsid w:val="00235561"/>
    <w:rPr>
      <w:rFonts w:ascii="Tahoma" w:hAnsi="Tahoma"/>
      <w:spacing w:val="4"/>
      <w:sz w:val="17"/>
      <w:szCs w:val="18"/>
      <w:lang w:val="en-US" w:eastAsia="en-US"/>
    </w:rPr>
  </w:style>
  <w:style w:type="character" w:styleId="Lienhypertexte">
    <w:name w:val="Hyperlink"/>
    <w:uiPriority w:val="99"/>
    <w:unhideWhenUsed/>
    <w:rsid w:val="00347500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640610"/>
    <w:pPr>
      <w:spacing w:line="240" w:lineRule="auto"/>
      <w:ind w:left="720"/>
      <w:contextualSpacing/>
    </w:pPr>
    <w:rPr>
      <w:rFonts w:asciiTheme="minorHAnsi" w:eastAsiaTheme="minorHAnsi" w:hAnsiTheme="minorHAnsi" w:cstheme="minorBidi"/>
      <w:spacing w:val="0"/>
      <w:sz w:val="24"/>
      <w:szCs w:val="24"/>
      <w:lang w:val="fr-FR"/>
    </w:rPr>
  </w:style>
  <w:style w:type="character" w:customStyle="1" w:styleId="is-required">
    <w:name w:val="is-required"/>
    <w:basedOn w:val="Policepardfaut"/>
    <w:rsid w:val="00E366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9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artistes.adami.fr/compt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2.bin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dqe-software.com" TargetMode="External"/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bella\Local%20Settings\Temp\06207113.dot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06207113.dot</Template>
  <TotalTime>204</TotalTime>
  <Pages>11</Pages>
  <Words>414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DQE-Software</vt:lpstr>
    </vt:vector>
  </TitlesOfParts>
  <Company>Microsoft Corporation</Company>
  <LinksUpToDate>false</LinksUpToDate>
  <CharactersWithSpaces>2687</CharactersWithSpaces>
  <SharedDoc>false</SharedDoc>
  <HLinks>
    <vt:vector size="12" baseType="variant">
      <vt:variant>
        <vt:i4>5505053</vt:i4>
      </vt:variant>
      <vt:variant>
        <vt:i4>0</vt:i4>
      </vt:variant>
      <vt:variant>
        <vt:i4>0</vt:i4>
      </vt:variant>
      <vt:variant>
        <vt:i4>5</vt:i4>
      </vt:variant>
      <vt:variant>
        <vt:lpwstr>http://www.dqe-software.com/</vt:lpwstr>
      </vt:variant>
      <vt:variant>
        <vt:lpwstr/>
      </vt:variant>
      <vt:variant>
        <vt:i4>7340034</vt:i4>
      </vt:variant>
      <vt:variant>
        <vt:i4>2262</vt:i4>
      </vt:variant>
      <vt:variant>
        <vt:i4>1026</vt:i4>
      </vt:variant>
      <vt:variant>
        <vt:i4>1</vt:i4>
      </vt:variant>
      <vt:variant>
        <vt:lpwstr>logo-dqe-def-300ppp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DQE-Software</dc:title>
  <dc:subject/>
  <dc:creator>fab</dc:creator>
  <cp:keywords/>
  <cp:lastModifiedBy>Seng-Ly Chhiv</cp:lastModifiedBy>
  <cp:revision>6</cp:revision>
  <cp:lastPrinted>2017-10-09T13:02:00Z</cp:lastPrinted>
  <dcterms:created xsi:type="dcterms:W3CDTF">2018-02-06T10:44:00Z</dcterms:created>
  <dcterms:modified xsi:type="dcterms:W3CDTF">2018-02-06T14:19:00Z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TC062071131036</vt:lpwstr>
  </property>
</Properties>
</file>